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F2B7" w14:textId="56BBC95D" w:rsidR="003F5806" w:rsidRDefault="003F5806" w:rsidP="003F5806">
      <w:pPr>
        <w:pStyle w:val="Titre"/>
      </w:pPr>
      <w:bookmarkStart w:id="0" w:name="inventaire-technique-a1.6-aimediart"/>
      <w:r>
        <w:t>Inventaire technique A1.6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2268"/>
        <w:gridCol w:w="7703"/>
      </w:tblGrid>
      <w:tr w:rsidR="003F5806" w14:paraId="7633DC43" w14:textId="77777777" w:rsidTr="003F5806">
        <w:tc>
          <w:tcPr>
            <w:tcW w:w="2268" w:type="dxa"/>
          </w:tcPr>
          <w:p w14:paraId="5C571DD0" w14:textId="77777777" w:rsidR="003F5806" w:rsidRDefault="003F5806" w:rsidP="00394BE2">
            <w:pPr>
              <w:pStyle w:val="Compact"/>
            </w:pPr>
            <w:r>
              <w:rPr>
                <w:b/>
                <w:bCs/>
              </w:rPr>
              <w:t>Document parent</w:t>
            </w:r>
          </w:p>
        </w:tc>
        <w:tc>
          <w:tcPr>
            <w:tcW w:w="7703" w:type="dxa"/>
          </w:tcPr>
          <w:p w14:paraId="151F8B68" w14:textId="77777777" w:rsidR="003F5806" w:rsidRDefault="003F5806" w:rsidP="00394BE2">
            <w:pPr>
              <w:pStyle w:val="Compact"/>
            </w:pPr>
            <w:r>
              <w:t xml:space="preserve">Annexe 1 — </w:t>
            </w:r>
            <w:r>
              <w:rPr>
                <w:rStyle w:val="VerbatimChar"/>
              </w:rPr>
              <w:t>aimediart-valorisation-et-pacte-associes-annexes</w:t>
            </w:r>
          </w:p>
        </w:tc>
      </w:tr>
      <w:tr w:rsidR="003F5806" w14:paraId="30A43AE6" w14:textId="77777777" w:rsidTr="003F5806">
        <w:tc>
          <w:tcPr>
            <w:tcW w:w="2268" w:type="dxa"/>
          </w:tcPr>
          <w:p w14:paraId="3E95DB1E" w14:textId="77777777" w:rsidR="003F5806" w:rsidRDefault="003F5806" w:rsidP="00394BE2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7703" w:type="dxa"/>
          </w:tcPr>
          <w:p w14:paraId="1603F394" w14:textId="77777777" w:rsidR="003F5806" w:rsidRDefault="003F5806" w:rsidP="00394BE2">
            <w:pPr>
              <w:pStyle w:val="Compact"/>
            </w:pPr>
            <w:r>
              <w:t>25 juillet 2026</w:t>
            </w:r>
          </w:p>
        </w:tc>
      </w:tr>
      <w:tr w:rsidR="003F5806" w14:paraId="5126774D" w14:textId="77777777" w:rsidTr="003F5806">
        <w:tc>
          <w:tcPr>
            <w:tcW w:w="2268" w:type="dxa"/>
          </w:tcPr>
          <w:p w14:paraId="277463FF" w14:textId="77777777" w:rsidR="003F5806" w:rsidRDefault="003F5806" w:rsidP="00394BE2">
            <w:pPr>
              <w:pStyle w:val="Compact"/>
            </w:pPr>
            <w:r>
              <w:rPr>
                <w:b/>
                <w:bCs/>
              </w:rPr>
              <w:t>Statut</w:t>
            </w:r>
          </w:p>
        </w:tc>
        <w:tc>
          <w:tcPr>
            <w:tcW w:w="7703" w:type="dxa"/>
          </w:tcPr>
          <w:p w14:paraId="372CEA54" w14:textId="77777777" w:rsidR="003F5806" w:rsidRDefault="003F5806" w:rsidP="00394BE2">
            <w:pPr>
              <w:pStyle w:val="Compact"/>
            </w:pPr>
            <w:r>
              <w:t>Brouillon — à joindre le jour de la signature (hors pacte signé)</w:t>
            </w:r>
          </w:p>
        </w:tc>
      </w:tr>
      <w:tr w:rsidR="003F5806" w14:paraId="53F23CC2" w14:textId="77777777" w:rsidTr="003F5806">
        <w:tc>
          <w:tcPr>
            <w:tcW w:w="2268" w:type="dxa"/>
          </w:tcPr>
          <w:p w14:paraId="4BBB9632" w14:textId="77777777" w:rsidR="003F5806" w:rsidRDefault="003F5806" w:rsidP="00394BE2">
            <w:pPr>
              <w:pStyle w:val="Compact"/>
            </w:pPr>
            <w:r>
              <w:rPr>
                <w:b/>
                <w:bCs/>
              </w:rPr>
              <w:t>Règle</w:t>
            </w:r>
          </w:p>
        </w:tc>
        <w:tc>
          <w:tcPr>
            <w:tcW w:w="7703" w:type="dxa"/>
          </w:tcPr>
          <w:p w14:paraId="767DD21B" w14:textId="77777777" w:rsidR="003F5806" w:rsidRDefault="003F5806" w:rsidP="00394BE2">
            <w:pPr>
              <w:pStyle w:val="Compact"/>
            </w:pPr>
            <w:r>
              <w:t>Aucune valeur secrète (clé, mot de passe, token) dans ce fichier</w:t>
            </w:r>
          </w:p>
        </w:tc>
      </w:tr>
    </w:tbl>
    <w:p w14:paraId="0F11CE7F" w14:textId="77777777" w:rsidR="003F5806" w:rsidRDefault="003F5806" w:rsidP="003F5806">
      <w:r>
        <w:pict w14:anchorId="771441EE">
          <v:rect id="_x0000_i2295" style="width:0;height:1.5pt" o:hralign="center" o:hrstd="t" o:hr="t"/>
        </w:pict>
      </w:r>
    </w:p>
    <w:p w14:paraId="392BA6D1" w14:textId="5617670E" w:rsidR="003F5806" w:rsidRDefault="003F5806" w:rsidP="003F5806">
      <w:pPr>
        <w:pStyle w:val="Titre1"/>
      </w:pPr>
      <w:bookmarkStart w:id="1" w:name="dépôt-git-référence-figée"/>
      <w:proofErr w:type="spellStart"/>
      <w:r>
        <w:t>Dépôt</w:t>
      </w:r>
      <w:proofErr w:type="spellEnd"/>
      <w:r>
        <w:t xml:space="preserve"> Git —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figée</w:t>
      </w:r>
      <w:proofErr w:type="spellEnd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964"/>
        <w:gridCol w:w="5997"/>
      </w:tblGrid>
      <w:tr w:rsidR="003F5806" w14:paraId="038D650E" w14:textId="77777777" w:rsidTr="008D4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4" w:type="dxa"/>
          </w:tcPr>
          <w:p w14:paraId="5AAB811B" w14:textId="77777777" w:rsidR="003F5806" w:rsidRDefault="003F5806" w:rsidP="00394BE2">
            <w:pPr>
              <w:pStyle w:val="Compact"/>
            </w:pPr>
            <w:proofErr w:type="spellStart"/>
            <w:r>
              <w:t>Élément</w:t>
            </w:r>
            <w:proofErr w:type="spellEnd"/>
          </w:p>
        </w:tc>
        <w:tc>
          <w:tcPr>
            <w:tcW w:w="5997" w:type="dxa"/>
          </w:tcPr>
          <w:p w14:paraId="0084D935" w14:textId="77777777" w:rsidR="003F5806" w:rsidRDefault="003F5806" w:rsidP="00394BE2">
            <w:pPr>
              <w:pStyle w:val="Compact"/>
            </w:pPr>
            <w:r>
              <w:t>Valeur</w:t>
            </w:r>
          </w:p>
        </w:tc>
      </w:tr>
      <w:tr w:rsidR="003F5806" w14:paraId="7B9E4A77" w14:textId="77777777" w:rsidTr="008D4783">
        <w:tc>
          <w:tcPr>
            <w:tcW w:w="3964" w:type="dxa"/>
          </w:tcPr>
          <w:p w14:paraId="626A704C" w14:textId="77777777" w:rsidR="003F5806" w:rsidRDefault="003F5806" w:rsidP="00394BE2">
            <w:pPr>
              <w:pStyle w:val="Compact"/>
            </w:pPr>
            <w:r>
              <w:t>Plateforme</w:t>
            </w:r>
          </w:p>
        </w:tc>
        <w:tc>
          <w:tcPr>
            <w:tcW w:w="5997" w:type="dxa"/>
          </w:tcPr>
          <w:p w14:paraId="28631160" w14:textId="77777777" w:rsidR="003F5806" w:rsidRDefault="003F5806" w:rsidP="00394BE2">
            <w:pPr>
              <w:pStyle w:val="Compact"/>
            </w:pPr>
            <w:r>
              <w:t>GitHub</w:t>
            </w:r>
          </w:p>
        </w:tc>
      </w:tr>
      <w:tr w:rsidR="003F5806" w14:paraId="59657F7E" w14:textId="77777777" w:rsidTr="008D4783">
        <w:tc>
          <w:tcPr>
            <w:tcW w:w="3964" w:type="dxa"/>
          </w:tcPr>
          <w:p w14:paraId="029BB916" w14:textId="77777777" w:rsidR="003F5806" w:rsidRDefault="003F5806" w:rsidP="00394BE2">
            <w:pPr>
              <w:pStyle w:val="Compact"/>
            </w:pPr>
            <w:r>
              <w:t>URL du dépôt</w:t>
            </w:r>
          </w:p>
        </w:tc>
        <w:tc>
          <w:tcPr>
            <w:tcW w:w="5997" w:type="dxa"/>
          </w:tcPr>
          <w:p w14:paraId="2B182C3A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https://github.com/fadu57/aimediart-creations-main</w:t>
            </w:r>
          </w:p>
        </w:tc>
      </w:tr>
      <w:tr w:rsidR="003F5806" w14:paraId="7C87DE82" w14:textId="77777777" w:rsidTr="008D4783">
        <w:tc>
          <w:tcPr>
            <w:tcW w:w="3964" w:type="dxa"/>
          </w:tcPr>
          <w:p w14:paraId="25D8EE20" w14:textId="77777777" w:rsidR="003F5806" w:rsidRDefault="003F5806" w:rsidP="00394BE2">
            <w:pPr>
              <w:pStyle w:val="Compact"/>
            </w:pPr>
            <w:r>
              <w:t>Branche de référence</w:t>
            </w:r>
          </w:p>
        </w:tc>
        <w:tc>
          <w:tcPr>
            <w:tcW w:w="5997" w:type="dxa"/>
          </w:tcPr>
          <w:p w14:paraId="0E3403F1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main</w:t>
            </w:r>
          </w:p>
        </w:tc>
      </w:tr>
      <w:tr w:rsidR="003F5806" w14:paraId="610651DB" w14:textId="77777777" w:rsidTr="008D4783">
        <w:tc>
          <w:tcPr>
            <w:tcW w:w="3964" w:type="dxa"/>
          </w:tcPr>
          <w:p w14:paraId="037016A5" w14:textId="77777777" w:rsidR="003F5806" w:rsidRDefault="003F5806" w:rsidP="00394BE2">
            <w:pPr>
              <w:pStyle w:val="Compact"/>
            </w:pPr>
            <w:r>
              <w:rPr>
                <w:b/>
                <w:bCs/>
              </w:rPr>
              <w:t>Tag de valorisation</w:t>
            </w:r>
          </w:p>
        </w:tc>
        <w:tc>
          <w:tcPr>
            <w:tcW w:w="5997" w:type="dxa"/>
          </w:tcPr>
          <w:p w14:paraId="7E215D54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valo-2026-07-25</w:t>
            </w:r>
          </w:p>
        </w:tc>
      </w:tr>
      <w:tr w:rsidR="003F5806" w14:paraId="3523B877" w14:textId="77777777" w:rsidTr="008D4783">
        <w:tc>
          <w:tcPr>
            <w:tcW w:w="3964" w:type="dxa"/>
          </w:tcPr>
          <w:p w14:paraId="4A7F1F97" w14:textId="77777777" w:rsidR="003F5806" w:rsidRDefault="003F5806" w:rsidP="00394BE2">
            <w:pPr>
              <w:pStyle w:val="Compact"/>
            </w:pPr>
            <w:r>
              <w:rPr>
                <w:b/>
                <w:bCs/>
              </w:rPr>
              <w:t>Hash du commit (complet)</w:t>
            </w:r>
          </w:p>
        </w:tc>
        <w:tc>
          <w:tcPr>
            <w:tcW w:w="5997" w:type="dxa"/>
          </w:tcPr>
          <w:p w14:paraId="09EBC651" w14:textId="121B1915" w:rsidR="003F5806" w:rsidRDefault="008D4783" w:rsidP="008D4783">
            <w:pPr>
              <w:pStyle w:val="Compact"/>
            </w:pPr>
            <w:r w:rsidRPr="008D4783">
              <w:rPr>
                <w:rStyle w:val="VerbatimChar"/>
              </w:rPr>
              <w:t>Hash: 112a7a849dfd964f7ac82b0eb0122b93b2151554</w:t>
            </w:r>
          </w:p>
        </w:tc>
      </w:tr>
      <w:tr w:rsidR="003F5806" w14:paraId="4C9D8A74" w14:textId="77777777" w:rsidTr="008D4783">
        <w:tc>
          <w:tcPr>
            <w:tcW w:w="3964" w:type="dxa"/>
          </w:tcPr>
          <w:p w14:paraId="3668790F" w14:textId="77777777" w:rsidR="003F5806" w:rsidRDefault="003F5806" w:rsidP="00394BE2">
            <w:pPr>
              <w:pStyle w:val="Compact"/>
            </w:pPr>
            <w:r>
              <w:rPr>
                <w:b/>
                <w:bCs/>
              </w:rPr>
              <w:t>Hash court</w:t>
            </w:r>
          </w:p>
        </w:tc>
        <w:tc>
          <w:tcPr>
            <w:tcW w:w="5997" w:type="dxa"/>
          </w:tcPr>
          <w:p w14:paraId="60F90765" w14:textId="07BC4F32" w:rsidR="003F5806" w:rsidRDefault="008D4783" w:rsidP="00394BE2">
            <w:pPr>
              <w:pStyle w:val="Compact"/>
            </w:pPr>
            <w:r w:rsidRPr="008D4783">
              <w:rPr>
                <w:rStyle w:val="VerbatimChar"/>
              </w:rPr>
              <w:t>Short: 112a7a8</w:t>
            </w:r>
          </w:p>
        </w:tc>
      </w:tr>
      <w:tr w:rsidR="003F5806" w14:paraId="7CDB5929" w14:textId="77777777" w:rsidTr="008D4783">
        <w:tc>
          <w:tcPr>
            <w:tcW w:w="3964" w:type="dxa"/>
          </w:tcPr>
          <w:p w14:paraId="52D55909" w14:textId="77777777" w:rsidR="003F5806" w:rsidRDefault="003F5806" w:rsidP="00394BE2">
            <w:pPr>
              <w:pStyle w:val="Compact"/>
            </w:pPr>
            <w:r>
              <w:t>Accès lecture associés B/C / conseil</w:t>
            </w:r>
          </w:p>
        </w:tc>
        <w:tc>
          <w:tcPr>
            <w:tcW w:w="5997" w:type="dxa"/>
          </w:tcPr>
          <w:p w14:paraId="7BE7D254" w14:textId="77777777" w:rsidR="003F5806" w:rsidRDefault="003F5806" w:rsidP="00394BE2">
            <w:pPr>
              <w:pStyle w:val="Compact"/>
            </w:pPr>
            <w:r>
              <w:t xml:space="preserve">☐ Compte GitHub en lecture seule sur le dépôt privé </w:t>
            </w:r>
          </w:p>
          <w:p w14:paraId="5DC58064" w14:textId="0B8B5927" w:rsidR="003F5806" w:rsidRDefault="003F5806" w:rsidP="00394BE2">
            <w:pPr>
              <w:pStyle w:val="Compact"/>
            </w:pPr>
            <w:r>
              <w:t>☐ Archive ZIP du tag (</w:t>
            </w:r>
            <w:proofErr w:type="gramStart"/>
            <w:r>
              <w:t xml:space="preserve">sans </w:t>
            </w:r>
            <w:r>
              <w:rPr>
                <w:rStyle w:val="VerbatimChar"/>
              </w:rPr>
              <w:t>.env</w:t>
            </w:r>
            <w:proofErr w:type="gramEnd"/>
            <w:r>
              <w:t>)</w:t>
            </w:r>
          </w:p>
        </w:tc>
      </w:tr>
    </w:tbl>
    <w:p w14:paraId="6418175C" w14:textId="77777777" w:rsidR="003F5806" w:rsidRDefault="003F5806" w:rsidP="003F5806">
      <w:pPr>
        <w:pStyle w:val="Titre1"/>
      </w:pPr>
      <w:bookmarkStart w:id="2" w:name="inventaire-hébergement-facturation"/>
      <w:bookmarkEnd w:id="1"/>
      <w:r>
        <w:t>2. Inventaire hébergement &amp; facturation</w:t>
      </w:r>
    </w:p>
    <w:p w14:paraId="0B450EAC" w14:textId="77777777" w:rsidR="003F5806" w:rsidRDefault="003F5806" w:rsidP="003F5806">
      <w:pPr>
        <w:pStyle w:val="Titre2"/>
      </w:pPr>
      <w:bookmarkStart w:id="3" w:name="vercel-front-site"/>
      <w:r>
        <w:t>2.1 Vercel (front / site)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075"/>
        <w:gridCol w:w="5886"/>
      </w:tblGrid>
      <w:tr w:rsidR="003F5806" w14:paraId="7CAC2750" w14:textId="77777777" w:rsidTr="003F5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40" w:type="dxa"/>
          </w:tcPr>
          <w:p w14:paraId="7350A5B0" w14:textId="77777777" w:rsidR="003F5806" w:rsidRDefault="003F5806" w:rsidP="00394BE2">
            <w:pPr>
              <w:pStyle w:val="Compact"/>
            </w:pPr>
            <w:proofErr w:type="spellStart"/>
            <w:r>
              <w:t>Élément</w:t>
            </w:r>
            <w:proofErr w:type="spellEnd"/>
          </w:p>
        </w:tc>
        <w:tc>
          <w:tcPr>
            <w:tcW w:w="4680" w:type="dxa"/>
          </w:tcPr>
          <w:p w14:paraId="77F13C88" w14:textId="77777777" w:rsidR="003F5806" w:rsidRDefault="003F5806" w:rsidP="00394BE2">
            <w:pPr>
              <w:pStyle w:val="Compact"/>
            </w:pPr>
            <w:r>
              <w:t xml:space="preserve">À </w:t>
            </w:r>
            <w:proofErr w:type="spellStart"/>
            <w:r>
              <w:t>compléter</w:t>
            </w:r>
            <w:proofErr w:type="spellEnd"/>
          </w:p>
        </w:tc>
      </w:tr>
      <w:tr w:rsidR="003F5806" w14:paraId="09FEF874" w14:textId="77777777" w:rsidTr="003F5806">
        <w:tc>
          <w:tcPr>
            <w:tcW w:w="3240" w:type="dxa"/>
          </w:tcPr>
          <w:p w14:paraId="736D1647" w14:textId="77777777" w:rsidR="003F5806" w:rsidRDefault="003F5806" w:rsidP="00394BE2">
            <w:pPr>
              <w:pStyle w:val="Compact"/>
            </w:pPr>
            <w:r>
              <w:t>Compte / équipe</w:t>
            </w:r>
          </w:p>
        </w:tc>
        <w:tc>
          <w:tcPr>
            <w:tcW w:w="4680" w:type="dxa"/>
          </w:tcPr>
          <w:p w14:paraId="3AFCA97D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[email du owner Vercel]</w:t>
            </w:r>
          </w:p>
        </w:tc>
      </w:tr>
      <w:tr w:rsidR="003F5806" w14:paraId="2F4299FC" w14:textId="77777777" w:rsidTr="003F5806">
        <w:tc>
          <w:tcPr>
            <w:tcW w:w="3240" w:type="dxa"/>
          </w:tcPr>
          <w:p w14:paraId="158E3E07" w14:textId="77777777" w:rsidR="003F5806" w:rsidRDefault="003F5806" w:rsidP="00394BE2">
            <w:pPr>
              <w:pStyle w:val="Compact"/>
            </w:pPr>
            <w:r>
              <w:t>Nom du projet</w:t>
            </w:r>
          </w:p>
        </w:tc>
        <w:tc>
          <w:tcPr>
            <w:tcW w:w="4680" w:type="dxa"/>
          </w:tcPr>
          <w:p w14:paraId="0CEE5BC0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[ex. aimediart-creations-main]</w:t>
            </w:r>
          </w:p>
        </w:tc>
      </w:tr>
      <w:tr w:rsidR="003F5806" w14:paraId="4A5B74CA" w14:textId="77777777" w:rsidTr="003F5806">
        <w:tc>
          <w:tcPr>
            <w:tcW w:w="3240" w:type="dxa"/>
          </w:tcPr>
          <w:p w14:paraId="291A2C18" w14:textId="77777777" w:rsidR="003F5806" w:rsidRDefault="003F5806" w:rsidP="00394BE2">
            <w:pPr>
              <w:pStyle w:val="Compact"/>
            </w:pPr>
            <w:r>
              <w:t>URL de production</w:t>
            </w:r>
          </w:p>
        </w:tc>
        <w:tc>
          <w:tcPr>
            <w:tcW w:w="4680" w:type="dxa"/>
          </w:tcPr>
          <w:p w14:paraId="6C1A5C7F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https://www.aimediart.com</w:t>
            </w:r>
            <w:r>
              <w:t xml:space="preserve"> (et aliases éventuels)</w:t>
            </w:r>
          </w:p>
        </w:tc>
      </w:tr>
      <w:tr w:rsidR="003F5806" w14:paraId="369FC468" w14:textId="77777777" w:rsidTr="003F5806">
        <w:tc>
          <w:tcPr>
            <w:tcW w:w="3240" w:type="dxa"/>
          </w:tcPr>
          <w:p w14:paraId="319C3E94" w14:textId="77777777" w:rsidR="003F5806" w:rsidRDefault="003F5806" w:rsidP="00394BE2">
            <w:pPr>
              <w:pStyle w:val="Compact"/>
            </w:pPr>
            <w:r>
              <w:t>Compte de facturation</w:t>
            </w:r>
          </w:p>
        </w:tc>
        <w:tc>
          <w:tcPr>
            <w:tcW w:w="4680" w:type="dxa"/>
          </w:tcPr>
          <w:p w14:paraId="52197B65" w14:textId="77777777" w:rsidR="003F5806" w:rsidRDefault="003F5806" w:rsidP="00394BE2">
            <w:pPr>
              <w:pStyle w:val="Compact"/>
            </w:pPr>
            <w:r>
              <w:t xml:space="preserve">☐ Perso (porteur) ☐ Société </w:t>
            </w:r>
            <w:r>
              <w:rPr>
                <w:rStyle w:val="VerbatimChar"/>
              </w:rPr>
              <w:t>[dénomination]</w:t>
            </w:r>
            <w:r>
              <w:t xml:space="preserve"> — à régulariser au profit de la Société</w:t>
            </w:r>
          </w:p>
        </w:tc>
      </w:tr>
      <w:tr w:rsidR="003F5806" w14:paraId="2D5DD894" w14:textId="77777777" w:rsidTr="003F5806">
        <w:tc>
          <w:tcPr>
            <w:tcW w:w="3240" w:type="dxa"/>
          </w:tcPr>
          <w:p w14:paraId="2A3EA725" w14:textId="77777777" w:rsidR="003F5806" w:rsidRDefault="003F5806" w:rsidP="00394BE2">
            <w:pPr>
              <w:pStyle w:val="Compact"/>
            </w:pPr>
            <w:r>
              <w:t>Carte / moyen de paiement</w:t>
            </w:r>
          </w:p>
        </w:tc>
        <w:tc>
          <w:tcPr>
            <w:tcW w:w="4680" w:type="dxa"/>
          </w:tcPr>
          <w:p w14:paraId="409EF65B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[titulaire]</w:t>
            </w:r>
          </w:p>
        </w:tc>
      </w:tr>
      <w:tr w:rsidR="003F5806" w14:paraId="595A7BCE" w14:textId="77777777" w:rsidTr="003F5806">
        <w:tc>
          <w:tcPr>
            <w:tcW w:w="3240" w:type="dxa"/>
          </w:tcPr>
          <w:p w14:paraId="044A5F3D" w14:textId="77777777" w:rsidR="003F5806" w:rsidRDefault="003F5806" w:rsidP="00394BE2">
            <w:pPr>
              <w:pStyle w:val="Compact"/>
            </w:pPr>
            <w:r>
              <w:t>Environnements</w:t>
            </w:r>
          </w:p>
        </w:tc>
        <w:tc>
          <w:tcPr>
            <w:tcW w:w="4680" w:type="dxa"/>
          </w:tcPr>
          <w:p w14:paraId="343466DA" w14:textId="77777777" w:rsidR="003F5806" w:rsidRDefault="003F5806" w:rsidP="00394BE2">
            <w:pPr>
              <w:pStyle w:val="Compact"/>
            </w:pPr>
            <w:r>
              <w:t>Production / Preview / Development</w:t>
            </w:r>
          </w:p>
        </w:tc>
      </w:tr>
    </w:tbl>
    <w:p w14:paraId="7F4C7A07" w14:textId="77777777" w:rsidR="003F5806" w:rsidRDefault="003F5806" w:rsidP="003F5806">
      <w:pPr>
        <w:pStyle w:val="Titre2"/>
      </w:pPr>
      <w:bookmarkStart w:id="4" w:name="X41f47cbe53d6da01bee1534077102a53288d19a"/>
      <w:bookmarkEnd w:id="3"/>
      <w:r>
        <w:t>2.2 Supabase (base, auth, storage, Edge Functions)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075"/>
        <w:gridCol w:w="5886"/>
      </w:tblGrid>
      <w:tr w:rsidR="003F5806" w14:paraId="3B4D0B87" w14:textId="77777777" w:rsidTr="003F5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40" w:type="dxa"/>
          </w:tcPr>
          <w:p w14:paraId="33F269D6" w14:textId="77777777" w:rsidR="003F5806" w:rsidRDefault="003F5806" w:rsidP="00394BE2">
            <w:pPr>
              <w:pStyle w:val="Compact"/>
            </w:pPr>
            <w:proofErr w:type="spellStart"/>
            <w:r>
              <w:t>Élément</w:t>
            </w:r>
            <w:proofErr w:type="spellEnd"/>
          </w:p>
        </w:tc>
        <w:tc>
          <w:tcPr>
            <w:tcW w:w="4680" w:type="dxa"/>
          </w:tcPr>
          <w:p w14:paraId="75D303FE" w14:textId="77777777" w:rsidR="003F5806" w:rsidRDefault="003F5806" w:rsidP="00394BE2">
            <w:pPr>
              <w:pStyle w:val="Compact"/>
            </w:pPr>
            <w:r>
              <w:t xml:space="preserve">À </w:t>
            </w:r>
            <w:proofErr w:type="spellStart"/>
            <w:r>
              <w:t>compléter</w:t>
            </w:r>
            <w:proofErr w:type="spellEnd"/>
          </w:p>
        </w:tc>
      </w:tr>
      <w:tr w:rsidR="003F5806" w14:paraId="15704923" w14:textId="77777777" w:rsidTr="003F5806">
        <w:tc>
          <w:tcPr>
            <w:tcW w:w="3240" w:type="dxa"/>
          </w:tcPr>
          <w:p w14:paraId="15C01562" w14:textId="77777777" w:rsidR="003F5806" w:rsidRDefault="003F5806" w:rsidP="00394BE2">
            <w:pPr>
              <w:pStyle w:val="Compact"/>
            </w:pPr>
            <w:r>
              <w:t>Organisation / compte</w:t>
            </w:r>
          </w:p>
        </w:tc>
        <w:tc>
          <w:tcPr>
            <w:tcW w:w="4680" w:type="dxa"/>
          </w:tcPr>
          <w:p w14:paraId="05011431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[email du owner Supabase]</w:t>
            </w:r>
          </w:p>
        </w:tc>
      </w:tr>
      <w:tr w:rsidR="003F5806" w14:paraId="1C618F5D" w14:textId="77777777" w:rsidTr="003F5806">
        <w:tc>
          <w:tcPr>
            <w:tcW w:w="3240" w:type="dxa"/>
          </w:tcPr>
          <w:p w14:paraId="0FB27313" w14:textId="77777777" w:rsidR="003F5806" w:rsidRDefault="003F5806" w:rsidP="00394BE2">
            <w:pPr>
              <w:pStyle w:val="Compact"/>
            </w:pPr>
            <w:r>
              <w:t>Référence projet</w:t>
            </w:r>
          </w:p>
        </w:tc>
        <w:tc>
          <w:tcPr>
            <w:tcW w:w="4680" w:type="dxa"/>
          </w:tcPr>
          <w:p w14:paraId="4BF54B96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ladhkvghtnzpnqolxybb</w:t>
            </w:r>
            <w:r>
              <w:t xml:space="preserve"> (Dashboard → Settings → General)</w:t>
            </w:r>
          </w:p>
        </w:tc>
      </w:tr>
      <w:tr w:rsidR="003F5806" w14:paraId="5B71E983" w14:textId="77777777" w:rsidTr="003F5806">
        <w:tc>
          <w:tcPr>
            <w:tcW w:w="3240" w:type="dxa"/>
          </w:tcPr>
          <w:p w14:paraId="65C59C67" w14:textId="77777777" w:rsidR="003F5806" w:rsidRDefault="003F5806" w:rsidP="00394BE2">
            <w:pPr>
              <w:pStyle w:val="Compact"/>
            </w:pPr>
            <w:r>
              <w:t>URL API</w:t>
            </w:r>
          </w:p>
        </w:tc>
        <w:tc>
          <w:tcPr>
            <w:tcW w:w="4680" w:type="dxa"/>
          </w:tcPr>
          <w:p w14:paraId="690E0F68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https://ladhkvghtnzpnqolxybb.supabase.co</w:t>
            </w:r>
          </w:p>
        </w:tc>
      </w:tr>
      <w:tr w:rsidR="003F5806" w14:paraId="04ECB35D" w14:textId="77777777" w:rsidTr="003F5806">
        <w:tc>
          <w:tcPr>
            <w:tcW w:w="3240" w:type="dxa"/>
          </w:tcPr>
          <w:p w14:paraId="3C183389" w14:textId="77777777" w:rsidR="003F5806" w:rsidRDefault="003F5806" w:rsidP="00394BE2">
            <w:pPr>
              <w:pStyle w:val="Compact"/>
            </w:pPr>
            <w:r>
              <w:t>Région</w:t>
            </w:r>
          </w:p>
        </w:tc>
        <w:tc>
          <w:tcPr>
            <w:tcW w:w="4680" w:type="dxa"/>
          </w:tcPr>
          <w:p w14:paraId="077DECA9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[ex. West EU — à confirmer dans le dashboard]</w:t>
            </w:r>
          </w:p>
        </w:tc>
      </w:tr>
      <w:tr w:rsidR="003F5806" w14:paraId="4E2367FB" w14:textId="77777777" w:rsidTr="003F5806">
        <w:tc>
          <w:tcPr>
            <w:tcW w:w="3240" w:type="dxa"/>
          </w:tcPr>
          <w:p w14:paraId="07A9B175" w14:textId="77777777" w:rsidR="003F5806" w:rsidRDefault="003F5806" w:rsidP="00394BE2">
            <w:pPr>
              <w:pStyle w:val="Compact"/>
            </w:pPr>
            <w:r>
              <w:t>Compte de facturation</w:t>
            </w:r>
          </w:p>
        </w:tc>
        <w:tc>
          <w:tcPr>
            <w:tcW w:w="4680" w:type="dxa"/>
          </w:tcPr>
          <w:p w14:paraId="14099199" w14:textId="77777777" w:rsidR="003F5806" w:rsidRDefault="003F5806" w:rsidP="00394BE2">
            <w:pPr>
              <w:pStyle w:val="Compact"/>
            </w:pPr>
            <w:r>
              <w:t>☐ Perso ☐ Société</w:t>
            </w:r>
          </w:p>
        </w:tc>
      </w:tr>
      <w:tr w:rsidR="003F5806" w14:paraId="715AE00C" w14:textId="77777777" w:rsidTr="003F5806">
        <w:tc>
          <w:tcPr>
            <w:tcW w:w="3240" w:type="dxa"/>
          </w:tcPr>
          <w:p w14:paraId="3F58FA60" w14:textId="77777777" w:rsidR="003F5806" w:rsidRDefault="003F5806" w:rsidP="00394BE2">
            <w:pPr>
              <w:pStyle w:val="Compact"/>
            </w:pPr>
            <w:r>
              <w:t>Plan</w:t>
            </w:r>
          </w:p>
        </w:tc>
        <w:tc>
          <w:tcPr>
            <w:tcW w:w="4680" w:type="dxa"/>
          </w:tcPr>
          <w:p w14:paraId="538A07D2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[Free / Pro / …]</w:t>
            </w:r>
          </w:p>
        </w:tc>
      </w:tr>
    </w:tbl>
    <w:p w14:paraId="4652279E" w14:textId="77777777" w:rsidR="003F5806" w:rsidRDefault="003F5806" w:rsidP="003F5806">
      <w:pPr>
        <w:pStyle w:val="Titre2"/>
      </w:pPr>
      <w:bookmarkStart w:id="5" w:name="nom-de-domaine"/>
      <w:bookmarkEnd w:id="4"/>
      <w:r>
        <w:lastRenderedPageBreak/>
        <w:t>2.3 Nom de domaine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4106"/>
        <w:gridCol w:w="5812"/>
      </w:tblGrid>
      <w:tr w:rsidR="003F5806" w14:paraId="77E256EB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06" w:type="dxa"/>
          </w:tcPr>
          <w:p w14:paraId="58C6AA98" w14:textId="77777777" w:rsidR="003F5806" w:rsidRDefault="003F5806" w:rsidP="00394BE2">
            <w:pPr>
              <w:pStyle w:val="Compact"/>
            </w:pPr>
            <w:proofErr w:type="spellStart"/>
            <w:r>
              <w:t>Élément</w:t>
            </w:r>
            <w:proofErr w:type="spellEnd"/>
          </w:p>
        </w:tc>
        <w:tc>
          <w:tcPr>
            <w:tcW w:w="5812" w:type="dxa"/>
          </w:tcPr>
          <w:p w14:paraId="588B6D06" w14:textId="77777777" w:rsidR="003F5806" w:rsidRDefault="003F5806" w:rsidP="00394BE2">
            <w:pPr>
              <w:pStyle w:val="Compact"/>
            </w:pPr>
            <w:r>
              <w:t xml:space="preserve">À </w:t>
            </w:r>
            <w:proofErr w:type="spellStart"/>
            <w:r>
              <w:t>compléter</w:t>
            </w:r>
            <w:proofErr w:type="spellEnd"/>
          </w:p>
        </w:tc>
      </w:tr>
      <w:tr w:rsidR="003F5806" w14:paraId="41F0DAC3" w14:textId="77777777" w:rsidTr="009B7669">
        <w:tc>
          <w:tcPr>
            <w:tcW w:w="4106" w:type="dxa"/>
          </w:tcPr>
          <w:p w14:paraId="412D6A1C" w14:textId="77777777" w:rsidR="003F5806" w:rsidRDefault="003F5806" w:rsidP="00394BE2">
            <w:pPr>
              <w:pStyle w:val="Compact"/>
            </w:pPr>
            <w:r>
              <w:t>Domaine(s)</w:t>
            </w:r>
          </w:p>
        </w:tc>
        <w:tc>
          <w:tcPr>
            <w:tcW w:w="5812" w:type="dxa"/>
          </w:tcPr>
          <w:p w14:paraId="064C8E04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aimediart.com</w:t>
            </w:r>
            <w:r>
              <w:t xml:space="preserve">, </w:t>
            </w:r>
            <w:r>
              <w:rPr>
                <w:rStyle w:val="VerbatimChar"/>
              </w:rPr>
              <w:t>www.aimediart.com</w:t>
            </w:r>
          </w:p>
        </w:tc>
      </w:tr>
      <w:tr w:rsidR="003F5806" w14:paraId="1BD77426" w14:textId="77777777" w:rsidTr="009B7669">
        <w:tc>
          <w:tcPr>
            <w:tcW w:w="4106" w:type="dxa"/>
          </w:tcPr>
          <w:p w14:paraId="5005443B" w14:textId="77777777" w:rsidR="003F5806" w:rsidRDefault="003F5806" w:rsidP="00394BE2">
            <w:pPr>
              <w:pStyle w:val="Compact"/>
            </w:pPr>
            <w:r>
              <w:t>Registrar</w:t>
            </w:r>
          </w:p>
        </w:tc>
        <w:tc>
          <w:tcPr>
            <w:tcW w:w="5812" w:type="dxa"/>
          </w:tcPr>
          <w:p w14:paraId="751759A8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[OVH / autre]</w:t>
            </w:r>
          </w:p>
        </w:tc>
      </w:tr>
      <w:tr w:rsidR="003F5806" w14:paraId="68D12A8A" w14:textId="77777777" w:rsidTr="009B7669">
        <w:tc>
          <w:tcPr>
            <w:tcW w:w="4106" w:type="dxa"/>
          </w:tcPr>
          <w:p w14:paraId="338FA1DC" w14:textId="77777777" w:rsidR="003F5806" w:rsidRDefault="003F5806" w:rsidP="00394BE2">
            <w:pPr>
              <w:pStyle w:val="Compact"/>
            </w:pPr>
            <w:r>
              <w:t>Titulaire WHOIS / compte</w:t>
            </w:r>
          </w:p>
        </w:tc>
        <w:tc>
          <w:tcPr>
            <w:tcW w:w="5812" w:type="dxa"/>
          </w:tcPr>
          <w:p w14:paraId="28413669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[email / identité]</w:t>
            </w:r>
          </w:p>
        </w:tc>
      </w:tr>
      <w:tr w:rsidR="003F5806" w14:paraId="5C04A5F9" w14:textId="77777777" w:rsidTr="009B7669">
        <w:tc>
          <w:tcPr>
            <w:tcW w:w="4106" w:type="dxa"/>
          </w:tcPr>
          <w:p w14:paraId="3B59EC84" w14:textId="77777777" w:rsidR="003F5806" w:rsidRDefault="003F5806" w:rsidP="00394BE2">
            <w:pPr>
              <w:pStyle w:val="Compact"/>
            </w:pPr>
            <w:r>
              <w:t>DNS / MX</w:t>
            </w:r>
          </w:p>
        </w:tc>
        <w:tc>
          <w:tcPr>
            <w:tcW w:w="5812" w:type="dxa"/>
          </w:tcPr>
          <w:p w14:paraId="03D34B83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[ex. ImprovMX pour réception mail]</w:t>
            </w:r>
          </w:p>
        </w:tc>
      </w:tr>
      <w:tr w:rsidR="003F5806" w14:paraId="20334865" w14:textId="77777777" w:rsidTr="009B7669">
        <w:tc>
          <w:tcPr>
            <w:tcW w:w="4106" w:type="dxa"/>
          </w:tcPr>
          <w:p w14:paraId="396022F1" w14:textId="77777777" w:rsidR="003F5806" w:rsidRDefault="003F5806" w:rsidP="00394BE2">
            <w:pPr>
              <w:pStyle w:val="Compact"/>
            </w:pPr>
            <w:r>
              <w:t>Transfert prévu vers la Société</w:t>
            </w:r>
          </w:p>
        </w:tc>
        <w:tc>
          <w:tcPr>
            <w:tcW w:w="5812" w:type="dxa"/>
          </w:tcPr>
          <w:p w14:paraId="38293717" w14:textId="77777777" w:rsidR="003F5806" w:rsidRDefault="003F5806" w:rsidP="00394BE2">
            <w:pPr>
              <w:pStyle w:val="Compact"/>
            </w:pPr>
            <w:r>
              <w:t>☐ Oui ☐ Non ☐ Plus tard</w:t>
            </w:r>
          </w:p>
        </w:tc>
      </w:tr>
    </w:tbl>
    <w:p w14:paraId="6A6D18C4" w14:textId="77777777" w:rsidR="003F5806" w:rsidRDefault="003F5806" w:rsidP="003F5806">
      <w:pPr>
        <w:pStyle w:val="Titre2"/>
      </w:pPr>
      <w:bookmarkStart w:id="6" w:name="Xf1e536944e2b34c71a7116c5b7e29be87909054"/>
      <w:bookmarkEnd w:id="5"/>
      <w:r>
        <w:t>2.4 Autres comptes cloud liés au produit (si applicables)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1843"/>
        <w:gridCol w:w="1417"/>
        <w:gridCol w:w="3729"/>
      </w:tblGrid>
      <w:tr w:rsidR="009B7669" w14:paraId="00F39E9B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972" w:type="dxa"/>
          </w:tcPr>
          <w:p w14:paraId="765BFB61" w14:textId="77777777" w:rsidR="003F5806" w:rsidRDefault="003F5806" w:rsidP="00394BE2">
            <w:pPr>
              <w:pStyle w:val="Compact"/>
            </w:pPr>
            <w:r>
              <w:t>Service</w:t>
            </w:r>
          </w:p>
        </w:tc>
        <w:tc>
          <w:tcPr>
            <w:tcW w:w="1843" w:type="dxa"/>
          </w:tcPr>
          <w:p w14:paraId="41C7B2D2" w14:textId="77777777" w:rsidR="003F5806" w:rsidRDefault="003F5806" w:rsidP="009B7669">
            <w:pPr>
              <w:pStyle w:val="Compact"/>
              <w:jc w:val="center"/>
            </w:pPr>
            <w:r>
              <w:t xml:space="preserve">Compte / </w:t>
            </w:r>
            <w:proofErr w:type="spellStart"/>
            <w:r>
              <w:t>projet</w:t>
            </w:r>
            <w:proofErr w:type="spellEnd"/>
          </w:p>
        </w:tc>
        <w:tc>
          <w:tcPr>
            <w:tcW w:w="1417" w:type="dxa"/>
          </w:tcPr>
          <w:p w14:paraId="2524026D" w14:textId="77777777" w:rsidR="003F5806" w:rsidRDefault="003F5806" w:rsidP="009B7669">
            <w:pPr>
              <w:pStyle w:val="Compact"/>
              <w:jc w:val="center"/>
            </w:pPr>
            <w:proofErr w:type="spellStart"/>
            <w:r>
              <w:t>Facturation</w:t>
            </w:r>
            <w:proofErr w:type="spellEnd"/>
          </w:p>
        </w:tc>
        <w:tc>
          <w:tcPr>
            <w:tcW w:w="3729" w:type="dxa"/>
          </w:tcPr>
          <w:p w14:paraId="717DC4CB" w14:textId="77777777" w:rsidR="003F5806" w:rsidRDefault="003F5806" w:rsidP="00394BE2">
            <w:pPr>
              <w:pStyle w:val="Compact"/>
            </w:pPr>
            <w:r>
              <w:t>Notes</w:t>
            </w:r>
          </w:p>
        </w:tc>
      </w:tr>
      <w:tr w:rsidR="009B7669" w14:paraId="21318E2D" w14:textId="77777777" w:rsidTr="009B7669">
        <w:trPr>
          <w:cantSplit/>
        </w:trPr>
        <w:tc>
          <w:tcPr>
            <w:tcW w:w="2972" w:type="dxa"/>
          </w:tcPr>
          <w:p w14:paraId="1D18415B" w14:textId="77777777" w:rsidR="003F5806" w:rsidRDefault="003F5806" w:rsidP="00394BE2">
            <w:pPr>
              <w:pStyle w:val="Compact"/>
            </w:pPr>
            <w:r>
              <w:t>Resend (e-mails)</w:t>
            </w:r>
          </w:p>
        </w:tc>
        <w:tc>
          <w:tcPr>
            <w:tcW w:w="1843" w:type="dxa"/>
          </w:tcPr>
          <w:p w14:paraId="468FF782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1417" w:type="dxa"/>
          </w:tcPr>
          <w:p w14:paraId="1C170517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3729" w:type="dxa"/>
          </w:tcPr>
          <w:p w14:paraId="3A2B10D5" w14:textId="77777777" w:rsidR="003F5806" w:rsidRDefault="003F5806" w:rsidP="00394BE2">
            <w:pPr>
              <w:pStyle w:val="Compact"/>
            </w:pPr>
            <w:r>
              <w:t xml:space="preserve">Expéditeur </w:t>
            </w:r>
            <w:r>
              <w:rPr>
                <w:rStyle w:val="VerbatimChar"/>
              </w:rPr>
              <w:t>no-reply@aimediart.com</w:t>
            </w:r>
          </w:p>
        </w:tc>
      </w:tr>
      <w:tr w:rsidR="009B7669" w14:paraId="10616863" w14:textId="77777777" w:rsidTr="009B7669">
        <w:trPr>
          <w:cantSplit/>
        </w:trPr>
        <w:tc>
          <w:tcPr>
            <w:tcW w:w="2972" w:type="dxa"/>
          </w:tcPr>
          <w:p w14:paraId="0528232D" w14:textId="77777777" w:rsidR="003F5806" w:rsidRDefault="003F5806" w:rsidP="00394BE2">
            <w:pPr>
              <w:pStyle w:val="Compact"/>
            </w:pPr>
            <w:proofErr w:type="spellStart"/>
            <w:r>
              <w:t>Groq</w:t>
            </w:r>
            <w:proofErr w:type="spellEnd"/>
            <w:r>
              <w:t xml:space="preserve"> / Gemini / OpenAI</w:t>
            </w:r>
          </w:p>
        </w:tc>
        <w:tc>
          <w:tcPr>
            <w:tcW w:w="1843" w:type="dxa"/>
          </w:tcPr>
          <w:p w14:paraId="6FDA2C1E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1417" w:type="dxa"/>
          </w:tcPr>
          <w:p w14:paraId="1FDB72A3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3729" w:type="dxa"/>
          </w:tcPr>
          <w:p w14:paraId="40C994E2" w14:textId="77777777" w:rsidR="003F5806" w:rsidRDefault="003F5806" w:rsidP="00394BE2">
            <w:pPr>
              <w:pStyle w:val="Compact"/>
            </w:pPr>
            <w:r>
              <w:t>Clés côté Edge Functions</w:t>
            </w:r>
          </w:p>
        </w:tc>
      </w:tr>
      <w:tr w:rsidR="009B7669" w14:paraId="3D2F5868" w14:textId="77777777" w:rsidTr="009B7669">
        <w:trPr>
          <w:cantSplit/>
        </w:trPr>
        <w:tc>
          <w:tcPr>
            <w:tcW w:w="2972" w:type="dxa"/>
          </w:tcPr>
          <w:p w14:paraId="03EE5FFB" w14:textId="77777777" w:rsidR="003F5806" w:rsidRDefault="003F5806" w:rsidP="00394BE2">
            <w:pPr>
              <w:pStyle w:val="Compact"/>
            </w:pPr>
            <w:r>
              <w:t xml:space="preserve">OVH (API </w:t>
            </w:r>
            <w:proofErr w:type="spellStart"/>
            <w:r>
              <w:t>coûts</w:t>
            </w:r>
            <w:proofErr w:type="spellEnd"/>
            <w:r>
              <w:t xml:space="preserve"> / </w:t>
            </w:r>
            <w:proofErr w:type="spellStart"/>
            <w:r>
              <w:t>serveur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6AE4D4A2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1417" w:type="dxa"/>
          </w:tcPr>
          <w:p w14:paraId="67BE2A62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3729" w:type="dxa"/>
          </w:tcPr>
          <w:p w14:paraId="056CE239" w14:textId="77777777" w:rsidR="003F5806" w:rsidRDefault="003F5806" w:rsidP="00394BE2">
            <w:pPr>
              <w:pStyle w:val="Compact"/>
            </w:pPr>
          </w:p>
        </w:tc>
      </w:tr>
      <w:tr w:rsidR="009B7669" w14:paraId="7F17E562" w14:textId="77777777" w:rsidTr="009B7669">
        <w:trPr>
          <w:cantSplit/>
        </w:trPr>
        <w:tc>
          <w:tcPr>
            <w:tcW w:w="2972" w:type="dxa"/>
          </w:tcPr>
          <w:p w14:paraId="5C5F745B" w14:textId="77777777" w:rsidR="003F5806" w:rsidRDefault="003F5806" w:rsidP="00394BE2">
            <w:pPr>
              <w:pStyle w:val="Compact"/>
            </w:pPr>
            <w:r>
              <w:t>Google Cloud (billing / TTS)</w:t>
            </w:r>
          </w:p>
        </w:tc>
        <w:tc>
          <w:tcPr>
            <w:tcW w:w="1843" w:type="dxa"/>
          </w:tcPr>
          <w:p w14:paraId="54FFBA72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1417" w:type="dxa"/>
          </w:tcPr>
          <w:p w14:paraId="71A09D20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3729" w:type="dxa"/>
          </w:tcPr>
          <w:p w14:paraId="39B8BC2D" w14:textId="77777777" w:rsidR="003F5806" w:rsidRDefault="003F5806" w:rsidP="00394BE2">
            <w:pPr>
              <w:pStyle w:val="Compact"/>
            </w:pPr>
          </w:p>
        </w:tc>
      </w:tr>
      <w:tr w:rsidR="009B7669" w14:paraId="67AA4459" w14:textId="77777777" w:rsidTr="009B7669">
        <w:trPr>
          <w:cantSplit/>
        </w:trPr>
        <w:tc>
          <w:tcPr>
            <w:tcW w:w="2972" w:type="dxa"/>
          </w:tcPr>
          <w:p w14:paraId="52C7D50A" w14:textId="77777777" w:rsidR="003F5806" w:rsidRDefault="003F5806" w:rsidP="00394BE2">
            <w:pPr>
              <w:pStyle w:val="Compact"/>
            </w:pPr>
            <w:r>
              <w:t>GitHub</w:t>
            </w:r>
          </w:p>
        </w:tc>
        <w:tc>
          <w:tcPr>
            <w:tcW w:w="1843" w:type="dxa"/>
          </w:tcPr>
          <w:p w14:paraId="5744C4F6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fadu57/aimediart-creations-main</w:t>
            </w:r>
          </w:p>
        </w:tc>
        <w:tc>
          <w:tcPr>
            <w:tcW w:w="1417" w:type="dxa"/>
          </w:tcPr>
          <w:p w14:paraId="0444F387" w14:textId="77777777" w:rsidR="003F5806" w:rsidRDefault="003F5806" w:rsidP="009B7669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3729" w:type="dxa"/>
          </w:tcPr>
          <w:p w14:paraId="643F3392" w14:textId="77777777" w:rsidR="003F5806" w:rsidRDefault="003F5806" w:rsidP="00394BE2">
            <w:pPr>
              <w:pStyle w:val="Compact"/>
            </w:pPr>
          </w:p>
        </w:tc>
      </w:tr>
      <w:tr w:rsidR="009B7669" w14:paraId="1B78CE38" w14:textId="77777777" w:rsidTr="009B7669">
        <w:trPr>
          <w:cantSplit/>
        </w:trPr>
        <w:tc>
          <w:tcPr>
            <w:tcW w:w="2972" w:type="dxa"/>
          </w:tcPr>
          <w:p w14:paraId="0A0D0225" w14:textId="77777777" w:rsidR="003F5806" w:rsidRDefault="003F5806" w:rsidP="00394BE2">
            <w:pPr>
              <w:pStyle w:val="Compact"/>
            </w:pPr>
            <w:proofErr w:type="spellStart"/>
            <w:r>
              <w:t>Autre</w:t>
            </w:r>
            <w:proofErr w:type="spellEnd"/>
          </w:p>
        </w:tc>
        <w:tc>
          <w:tcPr>
            <w:tcW w:w="1843" w:type="dxa"/>
          </w:tcPr>
          <w:p w14:paraId="301809ED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1417" w:type="dxa"/>
          </w:tcPr>
          <w:p w14:paraId="2541A3B0" w14:textId="77777777" w:rsidR="003F5806" w:rsidRDefault="003F5806" w:rsidP="009B7669">
            <w:pPr>
              <w:pStyle w:val="Compact"/>
              <w:jc w:val="center"/>
            </w:pPr>
            <w:r>
              <w:rPr>
                <w:rStyle w:val="VerbatimChar"/>
              </w:rPr>
              <w:t>[…]</w:t>
            </w:r>
          </w:p>
        </w:tc>
        <w:tc>
          <w:tcPr>
            <w:tcW w:w="3729" w:type="dxa"/>
          </w:tcPr>
          <w:p w14:paraId="62316190" w14:textId="77777777" w:rsidR="003F5806" w:rsidRDefault="003F5806" w:rsidP="00394BE2">
            <w:pPr>
              <w:pStyle w:val="Compact"/>
            </w:pPr>
          </w:p>
        </w:tc>
      </w:tr>
    </w:tbl>
    <w:p w14:paraId="0BC14E54" w14:textId="77777777" w:rsidR="003F5806" w:rsidRDefault="003F5806" w:rsidP="003F5806">
      <w:pPr>
        <w:pStyle w:val="Titre1"/>
      </w:pPr>
      <w:bookmarkStart w:id="7" w:name="Xb5dfd41f73f9aec710938e6e0f6e13170955bee"/>
      <w:bookmarkEnd w:id="2"/>
      <w:bookmarkEnd w:id="6"/>
      <w:r>
        <w:t>3. Inventaire des secrets / clés (noms uniquement)</w:t>
      </w:r>
    </w:p>
    <w:p w14:paraId="11E6AA42" w14:textId="77777777" w:rsidR="003F5806" w:rsidRDefault="003F5806" w:rsidP="003F5806">
      <w:pPr>
        <w:pStyle w:val="FirstParagraph"/>
      </w:pPr>
      <w:r>
        <w:rPr>
          <w:b/>
          <w:bCs/>
        </w:rPr>
        <w:t>Où stocker les valeurs :</w:t>
      </w:r>
      <w:r>
        <w:t xml:space="preserve"> gestionnaire de mots de passe (Bitwarden / 1Password) partagé ou coffre notaire — </w:t>
      </w:r>
      <w:r>
        <w:rPr>
          <w:b/>
          <w:bCs/>
        </w:rPr>
        <w:t>jamais</w:t>
      </w:r>
      <w:r>
        <w:t xml:space="preserve"> dans le pacte, ni dans Git.</w:t>
      </w:r>
    </w:p>
    <w:p w14:paraId="591E733A" w14:textId="77777777" w:rsidR="003F5806" w:rsidRDefault="003F5806" w:rsidP="003F5806">
      <w:pPr>
        <w:pStyle w:val="Titre2"/>
      </w:pPr>
      <w:bookmarkStart w:id="8" w:name="front-vite-vercel-variables-vite_"/>
      <w:r>
        <w:t xml:space="preserve">3.1 Front (Vite / Vercel — variables </w:t>
      </w:r>
      <w:r>
        <w:rPr>
          <w:rStyle w:val="VerbatimChar"/>
        </w:rPr>
        <w:t>VITE_*</w:t>
      </w:r>
      <w:r>
        <w:t>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823"/>
        <w:gridCol w:w="3118"/>
        <w:gridCol w:w="3020"/>
      </w:tblGrid>
      <w:tr w:rsidR="003F5806" w14:paraId="48BA77B9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00375C54" w14:textId="77777777" w:rsidR="003F5806" w:rsidRDefault="003F5806" w:rsidP="00394BE2">
            <w:pPr>
              <w:pStyle w:val="Compact"/>
            </w:pPr>
            <w:r>
              <w:t>Nom</w:t>
            </w:r>
          </w:p>
        </w:tc>
        <w:tc>
          <w:tcPr>
            <w:tcW w:w="3118" w:type="dxa"/>
          </w:tcPr>
          <w:p w14:paraId="66DDB757" w14:textId="77777777" w:rsidR="003F5806" w:rsidRDefault="003F5806" w:rsidP="00394BE2">
            <w:pPr>
              <w:pStyle w:val="Compact"/>
            </w:pPr>
            <w:r>
              <w:t xml:space="preserve">Emplacement </w:t>
            </w:r>
            <w:proofErr w:type="spellStart"/>
            <w:r>
              <w:t>typique</w:t>
            </w:r>
            <w:proofErr w:type="spellEnd"/>
          </w:p>
        </w:tc>
        <w:tc>
          <w:tcPr>
            <w:tcW w:w="3020" w:type="dxa"/>
          </w:tcPr>
          <w:p w14:paraId="62CF609E" w14:textId="77777777" w:rsidR="003F5806" w:rsidRDefault="003F5806" w:rsidP="00394BE2">
            <w:pPr>
              <w:pStyle w:val="Compact"/>
            </w:pPr>
            <w:r>
              <w:t>Nature</w:t>
            </w:r>
          </w:p>
        </w:tc>
      </w:tr>
      <w:tr w:rsidR="003F5806" w14:paraId="706537AD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348FC462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VITE_SUPABASE_URL</w:t>
            </w:r>
          </w:p>
        </w:tc>
        <w:tc>
          <w:tcPr>
            <w:tcW w:w="3118" w:type="dxa"/>
          </w:tcPr>
          <w:p w14:paraId="0A6DA4B8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.env</w:t>
            </w:r>
            <w:r>
              <w:t xml:space="preserve"> local + Vercel Env</w:t>
            </w:r>
          </w:p>
        </w:tc>
        <w:tc>
          <w:tcPr>
            <w:tcW w:w="3020" w:type="dxa"/>
          </w:tcPr>
          <w:p w14:paraId="2B54D467" w14:textId="77777777" w:rsidR="003F5806" w:rsidRDefault="003F5806" w:rsidP="00394BE2">
            <w:pPr>
              <w:pStyle w:val="Compact"/>
            </w:pPr>
            <w:r>
              <w:t>URL publique projet</w:t>
            </w:r>
          </w:p>
        </w:tc>
      </w:tr>
      <w:tr w:rsidR="003F5806" w14:paraId="05FB58F7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7615D3E4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VITE_SUPABASE_ANON_KEY</w:t>
            </w:r>
          </w:p>
        </w:tc>
        <w:tc>
          <w:tcPr>
            <w:tcW w:w="3118" w:type="dxa"/>
          </w:tcPr>
          <w:p w14:paraId="3E6ECF55" w14:textId="77777777" w:rsidR="003F5806" w:rsidRDefault="003F5806" w:rsidP="00394BE2">
            <w:pPr>
              <w:pStyle w:val="Compact"/>
            </w:pPr>
            <w:r>
              <w:t>idem</w:t>
            </w:r>
          </w:p>
        </w:tc>
        <w:tc>
          <w:tcPr>
            <w:tcW w:w="3020" w:type="dxa"/>
          </w:tcPr>
          <w:p w14:paraId="3C14D34F" w14:textId="77777777" w:rsidR="003F5806" w:rsidRDefault="003F5806" w:rsidP="00394BE2">
            <w:pPr>
              <w:pStyle w:val="Compact"/>
            </w:pPr>
            <w:r>
              <w:t>Clé anon (publique côté client)</w:t>
            </w:r>
          </w:p>
        </w:tc>
      </w:tr>
      <w:tr w:rsidR="003F5806" w14:paraId="46EF485F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1690B85A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VITE_PUBLIC_SITE_URL</w:t>
            </w:r>
          </w:p>
        </w:tc>
        <w:tc>
          <w:tcPr>
            <w:tcW w:w="3118" w:type="dxa"/>
          </w:tcPr>
          <w:p w14:paraId="48FD0626" w14:textId="77777777" w:rsidR="003F5806" w:rsidRDefault="003F5806" w:rsidP="00394BE2">
            <w:pPr>
              <w:pStyle w:val="Compact"/>
            </w:pPr>
            <w:r>
              <w:t>idem</w:t>
            </w:r>
          </w:p>
        </w:tc>
        <w:tc>
          <w:tcPr>
            <w:tcW w:w="3020" w:type="dxa"/>
          </w:tcPr>
          <w:p w14:paraId="2DE1B526" w14:textId="77777777" w:rsidR="003F5806" w:rsidRDefault="003F5806" w:rsidP="00394BE2">
            <w:pPr>
              <w:pStyle w:val="Compact"/>
            </w:pPr>
            <w:r>
              <w:t>URL site (auth redirects)</w:t>
            </w:r>
          </w:p>
        </w:tc>
      </w:tr>
      <w:tr w:rsidR="003F5806" w14:paraId="36D8505F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64B84EFC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VITE_PUBLIC_URL</w:t>
            </w:r>
          </w:p>
        </w:tc>
        <w:tc>
          <w:tcPr>
            <w:tcW w:w="3118" w:type="dxa"/>
          </w:tcPr>
          <w:p w14:paraId="0DBAF7A9" w14:textId="77777777" w:rsidR="003F5806" w:rsidRDefault="003F5806" w:rsidP="00394BE2">
            <w:pPr>
              <w:pStyle w:val="Compact"/>
            </w:pPr>
            <w:r>
              <w:t>optionnel</w:t>
            </w:r>
          </w:p>
        </w:tc>
        <w:tc>
          <w:tcPr>
            <w:tcW w:w="3020" w:type="dxa"/>
          </w:tcPr>
          <w:p w14:paraId="58BBC744" w14:textId="77777777" w:rsidR="003F5806" w:rsidRDefault="003F5806" w:rsidP="00394BE2">
            <w:pPr>
              <w:pStyle w:val="Compact"/>
            </w:pPr>
            <w:r>
              <w:t>Variante URL publique</w:t>
            </w:r>
          </w:p>
        </w:tc>
      </w:tr>
      <w:tr w:rsidR="003F5806" w14:paraId="26E305CB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23903018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VITE_DEFAULT_AGENCY_ID</w:t>
            </w:r>
          </w:p>
        </w:tc>
        <w:tc>
          <w:tcPr>
            <w:tcW w:w="3118" w:type="dxa"/>
          </w:tcPr>
          <w:p w14:paraId="6D91CB8D" w14:textId="77777777" w:rsidR="003F5806" w:rsidRDefault="003F5806" w:rsidP="00394BE2">
            <w:pPr>
              <w:pStyle w:val="Compact"/>
            </w:pPr>
            <w:r>
              <w:t>optionnel / dev</w:t>
            </w:r>
          </w:p>
        </w:tc>
        <w:tc>
          <w:tcPr>
            <w:tcW w:w="3020" w:type="dxa"/>
          </w:tcPr>
          <w:p w14:paraId="0D3AE154" w14:textId="77777777" w:rsidR="003F5806" w:rsidRDefault="003F5806" w:rsidP="00394BE2">
            <w:pPr>
              <w:pStyle w:val="Compact"/>
            </w:pPr>
            <w:r>
              <w:t>UUID agence défaut</w:t>
            </w:r>
          </w:p>
        </w:tc>
      </w:tr>
      <w:tr w:rsidR="003F5806" w14:paraId="7C32A007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6E621203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VITE_DEFAULT_EXPO_ID</w:t>
            </w:r>
          </w:p>
        </w:tc>
        <w:tc>
          <w:tcPr>
            <w:tcW w:w="3118" w:type="dxa"/>
          </w:tcPr>
          <w:p w14:paraId="4359F20E" w14:textId="77777777" w:rsidR="003F5806" w:rsidRDefault="003F5806" w:rsidP="00394BE2">
            <w:pPr>
              <w:pStyle w:val="Compact"/>
            </w:pPr>
            <w:r>
              <w:t>optionnel / dev</w:t>
            </w:r>
          </w:p>
        </w:tc>
        <w:tc>
          <w:tcPr>
            <w:tcW w:w="3020" w:type="dxa"/>
          </w:tcPr>
          <w:p w14:paraId="6CA7CB64" w14:textId="77777777" w:rsidR="003F5806" w:rsidRDefault="003F5806" w:rsidP="00394BE2">
            <w:pPr>
              <w:pStyle w:val="Compact"/>
            </w:pPr>
            <w:r>
              <w:t>UUID expo défaut</w:t>
            </w:r>
          </w:p>
        </w:tc>
      </w:tr>
      <w:tr w:rsidR="003F5806" w14:paraId="51E4CA33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3D32318B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VITE_SUPABASE_ARTIST_PHOTOS_BUCKET</w:t>
            </w:r>
          </w:p>
        </w:tc>
        <w:tc>
          <w:tcPr>
            <w:tcW w:w="3118" w:type="dxa"/>
          </w:tcPr>
          <w:p w14:paraId="49A364DB" w14:textId="77777777" w:rsidR="003F5806" w:rsidRDefault="003F5806" w:rsidP="00394BE2">
            <w:pPr>
              <w:pStyle w:val="Compact"/>
            </w:pPr>
            <w:r>
              <w:t>optionnel</w:t>
            </w:r>
          </w:p>
        </w:tc>
        <w:tc>
          <w:tcPr>
            <w:tcW w:w="3020" w:type="dxa"/>
          </w:tcPr>
          <w:p w14:paraId="1C610AB7" w14:textId="77777777" w:rsidR="003F5806" w:rsidRDefault="003F5806" w:rsidP="00394BE2">
            <w:pPr>
              <w:pStyle w:val="Compact"/>
            </w:pPr>
            <w:r>
              <w:t>Nom bucket Storage</w:t>
            </w:r>
          </w:p>
        </w:tc>
      </w:tr>
      <w:tr w:rsidR="003F5806" w14:paraId="105CC54F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512DD773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VITE_XAI_API_KEY</w:t>
            </w:r>
          </w:p>
        </w:tc>
        <w:tc>
          <w:tcPr>
            <w:tcW w:w="3118" w:type="dxa"/>
          </w:tcPr>
          <w:p w14:paraId="66AF3735" w14:textId="77777777" w:rsidR="003F5806" w:rsidRDefault="003F5806" w:rsidP="00394BE2">
            <w:pPr>
              <w:pStyle w:val="Compact"/>
            </w:pPr>
            <w:r>
              <w:t>optionnel (à éviter en prod front)</w:t>
            </w:r>
          </w:p>
        </w:tc>
        <w:tc>
          <w:tcPr>
            <w:tcW w:w="3020" w:type="dxa"/>
          </w:tcPr>
          <w:p w14:paraId="6AE5E3B0" w14:textId="77777777" w:rsidR="003F5806" w:rsidRDefault="003F5806" w:rsidP="00394BE2">
            <w:pPr>
              <w:pStyle w:val="Compact"/>
            </w:pPr>
            <w:r>
              <w:t>Clé xAI</w:t>
            </w:r>
          </w:p>
        </w:tc>
      </w:tr>
      <w:tr w:rsidR="003F5806" w14:paraId="06F3858D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520A309B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VITE_LEGAL_CGV_URL</w:t>
            </w:r>
          </w:p>
        </w:tc>
        <w:tc>
          <w:tcPr>
            <w:tcW w:w="3118" w:type="dxa"/>
          </w:tcPr>
          <w:p w14:paraId="6BF77A08" w14:textId="77777777" w:rsidR="003F5806" w:rsidRDefault="003F5806" w:rsidP="00394BE2">
            <w:pPr>
              <w:pStyle w:val="Compact"/>
            </w:pPr>
            <w:r>
              <w:t>optionnel</w:t>
            </w:r>
          </w:p>
        </w:tc>
        <w:tc>
          <w:tcPr>
            <w:tcW w:w="3020" w:type="dxa"/>
          </w:tcPr>
          <w:p w14:paraId="101168F0" w14:textId="77777777" w:rsidR="003F5806" w:rsidRDefault="003F5806" w:rsidP="00394BE2">
            <w:pPr>
              <w:pStyle w:val="Compact"/>
            </w:pPr>
            <w:r>
              <w:t>Lien CGV externe</w:t>
            </w:r>
          </w:p>
        </w:tc>
      </w:tr>
      <w:tr w:rsidR="003F5806" w14:paraId="60CB5279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475714D7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VITE_LEGAL_RGPD_URL</w:t>
            </w:r>
          </w:p>
        </w:tc>
        <w:tc>
          <w:tcPr>
            <w:tcW w:w="3118" w:type="dxa"/>
          </w:tcPr>
          <w:p w14:paraId="72C752CB" w14:textId="77777777" w:rsidR="003F5806" w:rsidRDefault="003F5806" w:rsidP="00394BE2">
            <w:pPr>
              <w:pStyle w:val="Compact"/>
            </w:pPr>
            <w:r>
              <w:t>optionnel</w:t>
            </w:r>
          </w:p>
        </w:tc>
        <w:tc>
          <w:tcPr>
            <w:tcW w:w="3020" w:type="dxa"/>
          </w:tcPr>
          <w:p w14:paraId="63C03C04" w14:textId="77777777" w:rsidR="003F5806" w:rsidRDefault="003F5806" w:rsidP="00394BE2">
            <w:pPr>
              <w:pStyle w:val="Compact"/>
            </w:pPr>
            <w:r>
              <w:t>Lien RGPD externe</w:t>
            </w:r>
          </w:p>
        </w:tc>
      </w:tr>
      <w:tr w:rsidR="003F5806" w14:paraId="24746644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7327D0CF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VITE_AUDIO_GEN_CONCURRENCY</w:t>
            </w:r>
          </w:p>
        </w:tc>
        <w:tc>
          <w:tcPr>
            <w:tcW w:w="3118" w:type="dxa"/>
          </w:tcPr>
          <w:p w14:paraId="598281C5" w14:textId="77777777" w:rsidR="003F5806" w:rsidRDefault="003F5806" w:rsidP="00394BE2">
            <w:pPr>
              <w:pStyle w:val="Compact"/>
            </w:pPr>
            <w:r>
              <w:t>optionnel</w:t>
            </w:r>
          </w:p>
        </w:tc>
        <w:tc>
          <w:tcPr>
            <w:tcW w:w="3020" w:type="dxa"/>
          </w:tcPr>
          <w:p w14:paraId="7EB9440B" w14:textId="77777777" w:rsidR="003F5806" w:rsidRDefault="003F5806" w:rsidP="00394BE2">
            <w:pPr>
              <w:pStyle w:val="Compact"/>
            </w:pPr>
            <w:r>
              <w:t>Réglage technique</w:t>
            </w:r>
          </w:p>
        </w:tc>
      </w:tr>
      <w:tr w:rsidR="003F5806" w14:paraId="06A3E9BF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823" w:type="dxa"/>
          </w:tcPr>
          <w:p w14:paraId="2083F361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VITE_CLIENT_ERROR_LOGGING</w:t>
            </w:r>
          </w:p>
        </w:tc>
        <w:tc>
          <w:tcPr>
            <w:tcW w:w="3118" w:type="dxa"/>
          </w:tcPr>
          <w:p w14:paraId="011C9E51" w14:textId="77777777" w:rsidR="003F5806" w:rsidRDefault="003F5806" w:rsidP="00394BE2">
            <w:pPr>
              <w:pStyle w:val="Compact"/>
            </w:pPr>
            <w:r>
              <w:t>optionnel</w:t>
            </w:r>
          </w:p>
        </w:tc>
        <w:tc>
          <w:tcPr>
            <w:tcW w:w="3020" w:type="dxa"/>
          </w:tcPr>
          <w:p w14:paraId="41F2473E" w14:textId="77777777" w:rsidR="003F5806" w:rsidRDefault="003F5806" w:rsidP="00394BE2">
            <w:pPr>
              <w:pStyle w:val="Compact"/>
            </w:pPr>
            <w:r>
              <w:t>Flag logging</w:t>
            </w:r>
          </w:p>
        </w:tc>
      </w:tr>
    </w:tbl>
    <w:p w14:paraId="594B099F" w14:textId="77777777" w:rsidR="003F5806" w:rsidRDefault="003F5806" w:rsidP="003F5806">
      <w:pPr>
        <w:pStyle w:val="Titre2"/>
      </w:pPr>
      <w:bookmarkStart w:id="9" w:name="Xb2c15f2d73c3df7b7e2263390b97513c2d845f2"/>
      <w:bookmarkEnd w:id="8"/>
      <w:r>
        <w:lastRenderedPageBreak/>
        <w:t>3.2 Local / scripts (</w:t>
      </w:r>
      <w:proofErr w:type="gramStart"/>
      <w:r>
        <w:t xml:space="preserve">racine </w:t>
      </w:r>
      <w:r>
        <w:rPr>
          <w:rStyle w:val="VerbatimChar"/>
        </w:rPr>
        <w:t>.env</w:t>
      </w:r>
      <w:proofErr w:type="gramEnd"/>
      <w:r>
        <w:t xml:space="preserve"> — ne pas committer)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831"/>
        <w:gridCol w:w="6130"/>
      </w:tblGrid>
      <w:tr w:rsidR="003F5806" w14:paraId="5B15FAF9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2EBCEC4F" w14:textId="77777777" w:rsidR="003F5806" w:rsidRDefault="003F5806" w:rsidP="00394BE2">
            <w:pPr>
              <w:pStyle w:val="Compact"/>
            </w:pPr>
            <w:r>
              <w:t>Nom</w:t>
            </w:r>
          </w:p>
        </w:tc>
        <w:tc>
          <w:tcPr>
            <w:tcW w:w="4873" w:type="dxa"/>
          </w:tcPr>
          <w:p w14:paraId="20C25A7C" w14:textId="77777777" w:rsidR="003F5806" w:rsidRDefault="003F5806" w:rsidP="00394BE2">
            <w:pPr>
              <w:pStyle w:val="Compact"/>
            </w:pPr>
            <w:r>
              <w:t>Usage</w:t>
            </w:r>
          </w:p>
        </w:tc>
      </w:tr>
      <w:tr w:rsidR="003F5806" w14:paraId="218FB183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7549F793" w14:textId="77777777" w:rsidR="003F5806" w:rsidRDefault="003F5806" w:rsidP="009B7669">
            <w:pPr>
              <w:pStyle w:val="SourceCode"/>
            </w:pPr>
            <w:r>
              <w:rPr>
                <w:rStyle w:val="VerbatimChar"/>
              </w:rPr>
              <w:t>SUPABASE_SERVICE_ROLE_KEY</w:t>
            </w:r>
          </w:p>
        </w:tc>
        <w:tc>
          <w:tcPr>
            <w:tcW w:w="4873" w:type="dxa"/>
          </w:tcPr>
          <w:p w14:paraId="31ABA96E" w14:textId="77777777" w:rsidR="003F5806" w:rsidRDefault="003F5806" w:rsidP="00394BE2">
            <w:pPr>
              <w:pStyle w:val="Compact"/>
            </w:pPr>
            <w:r>
              <w:t>Scripts admin / backup (très sensible)</w:t>
            </w:r>
          </w:p>
        </w:tc>
      </w:tr>
      <w:tr w:rsidR="003F5806" w14:paraId="41EC3076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2099AC2F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SUPABASE_DB_PASSWORD</w:t>
            </w:r>
            <w:r>
              <w:t xml:space="preserve"> / </w:t>
            </w:r>
            <w:r>
              <w:rPr>
                <w:rStyle w:val="VerbatimChar"/>
              </w:rPr>
              <w:t>SUPABASE_DB_URL</w:t>
            </w:r>
          </w:p>
        </w:tc>
        <w:tc>
          <w:tcPr>
            <w:tcW w:w="4873" w:type="dxa"/>
          </w:tcPr>
          <w:p w14:paraId="426F4664" w14:textId="77777777" w:rsidR="003F5806" w:rsidRDefault="003F5806" w:rsidP="00394BE2">
            <w:pPr>
              <w:pStyle w:val="Compact"/>
            </w:pPr>
            <w:r>
              <w:t>Dump SQL / backups</w:t>
            </w:r>
          </w:p>
        </w:tc>
      </w:tr>
      <w:tr w:rsidR="003F5806" w14:paraId="0516C31E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1D0BF94F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GROQ_API_KEY</w:t>
            </w:r>
          </w:p>
        </w:tc>
        <w:tc>
          <w:tcPr>
            <w:tcW w:w="4873" w:type="dxa"/>
          </w:tcPr>
          <w:p w14:paraId="6F680863" w14:textId="77777777" w:rsidR="003F5806" w:rsidRDefault="003F5806" w:rsidP="00394BE2">
            <w:pPr>
              <w:pStyle w:val="Compact"/>
            </w:pPr>
            <w:r>
              <w:t>Scripts / outils locaux</w:t>
            </w:r>
          </w:p>
        </w:tc>
      </w:tr>
      <w:tr w:rsidR="003F5806" w14:paraId="3D94A1B7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554800D5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HF_TOKEN</w:t>
            </w:r>
          </w:p>
        </w:tc>
        <w:tc>
          <w:tcPr>
            <w:tcW w:w="4873" w:type="dxa"/>
          </w:tcPr>
          <w:p w14:paraId="4654C84A" w14:textId="77777777" w:rsidR="003F5806" w:rsidRDefault="003F5806" w:rsidP="00394BE2">
            <w:pPr>
              <w:pStyle w:val="Compact"/>
            </w:pPr>
            <w:r>
              <w:t>Génération avatars (Hugging Face)</w:t>
            </w:r>
          </w:p>
        </w:tc>
      </w:tr>
      <w:tr w:rsidR="003F5806" w14:paraId="39A5578C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0A0CB35D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EMAIL_USER</w:t>
            </w:r>
            <w:r>
              <w:t xml:space="preserve"> / </w:t>
            </w:r>
            <w:r>
              <w:rPr>
                <w:rStyle w:val="VerbatimChar"/>
              </w:rPr>
              <w:t>EMAIL_APP_PASSWORD</w:t>
            </w:r>
          </w:p>
        </w:tc>
        <w:tc>
          <w:tcPr>
            <w:tcW w:w="4873" w:type="dxa"/>
          </w:tcPr>
          <w:p w14:paraId="2449AE02" w14:textId="77777777" w:rsidR="003F5806" w:rsidRDefault="003F5806" w:rsidP="00394BE2">
            <w:pPr>
              <w:pStyle w:val="Compact"/>
            </w:pPr>
            <w:r>
              <w:t>Scripts mail (ex. avatars)</w:t>
            </w:r>
          </w:p>
        </w:tc>
      </w:tr>
      <w:tr w:rsidR="003F5806" w14:paraId="614354D8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171C6104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GITHUB_PAT</w:t>
            </w:r>
          </w:p>
        </w:tc>
        <w:tc>
          <w:tcPr>
            <w:tcW w:w="4873" w:type="dxa"/>
          </w:tcPr>
          <w:p w14:paraId="36C2910C" w14:textId="77777777" w:rsidR="003F5806" w:rsidRDefault="003F5806" w:rsidP="00394BE2">
            <w:pPr>
              <w:pStyle w:val="Compact"/>
            </w:pPr>
            <w:r>
              <w:t>Scripts GitHub locaux</w:t>
            </w:r>
          </w:p>
        </w:tc>
      </w:tr>
      <w:tr w:rsidR="003F5806" w14:paraId="15159823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6F1ADA5A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AVATAR_NOTIFY_EMAIL</w:t>
            </w:r>
          </w:p>
        </w:tc>
        <w:tc>
          <w:tcPr>
            <w:tcW w:w="4873" w:type="dxa"/>
          </w:tcPr>
          <w:p w14:paraId="7437A082" w14:textId="77777777" w:rsidR="003F5806" w:rsidRDefault="003F5806" w:rsidP="00394BE2">
            <w:pPr>
              <w:pStyle w:val="Compact"/>
            </w:pPr>
            <w:r>
              <w:t>Notification scripts</w:t>
            </w:r>
          </w:p>
        </w:tc>
      </w:tr>
      <w:tr w:rsidR="003F5806" w14:paraId="41D9D5DE" w14:textId="77777777" w:rsidTr="009B76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46" w:type="dxa"/>
          </w:tcPr>
          <w:p w14:paraId="787A2265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VERCEL_OIDC_TOKEN</w:t>
            </w:r>
          </w:p>
        </w:tc>
        <w:tc>
          <w:tcPr>
            <w:tcW w:w="4873" w:type="dxa"/>
          </w:tcPr>
          <w:p w14:paraId="008678ED" w14:textId="77777777" w:rsidR="003F5806" w:rsidRDefault="003F5806" w:rsidP="00394BE2">
            <w:pPr>
              <w:pStyle w:val="Compact"/>
            </w:pPr>
            <w:r>
              <w:t>Présent en local tooling (</w:t>
            </w:r>
            <w:r>
              <w:rPr>
                <w:rStyle w:val="VerbatimChar"/>
              </w:rPr>
              <w:t>.env.local</w:t>
            </w:r>
            <w:r>
              <w:t>) — ne pas versionner</w:t>
            </w:r>
          </w:p>
        </w:tc>
      </w:tr>
    </w:tbl>
    <w:p w14:paraId="5CEE8136" w14:textId="645378B7" w:rsidR="003F5806" w:rsidRDefault="003F5806" w:rsidP="003F5806">
      <w:pPr>
        <w:pStyle w:val="Titre2"/>
      </w:pPr>
      <w:bookmarkStart w:id="10" w:name="X6ea598e0d70d5ceb39879217b02133a0939a891"/>
      <w:bookmarkEnd w:id="9"/>
      <w:r>
        <w:t xml:space="preserve">3.3 </w:t>
      </w:r>
      <w:proofErr w:type="spellStart"/>
      <w:r>
        <w:t>Supabase</w:t>
      </w:r>
      <w:proofErr w:type="spellEnd"/>
      <w:r>
        <w:t xml:space="preserve"> Edge Functions (Secrets Dashboard / </w:t>
      </w:r>
      <w:r>
        <w:rPr>
          <w:rStyle w:val="VerbatimChar"/>
        </w:rPr>
        <w:t>supabase secrets</w:t>
      </w:r>
      <w:r>
        <w:t>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5240"/>
        <w:gridCol w:w="4721"/>
      </w:tblGrid>
      <w:tr w:rsidR="003F5806" w14:paraId="1E66DEFB" w14:textId="77777777" w:rsidTr="008D4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240" w:type="dxa"/>
          </w:tcPr>
          <w:p w14:paraId="44DFD892" w14:textId="77777777" w:rsidR="003F5806" w:rsidRDefault="003F5806" w:rsidP="00394BE2">
            <w:pPr>
              <w:pStyle w:val="Compact"/>
            </w:pPr>
            <w:r>
              <w:t>Nom</w:t>
            </w:r>
          </w:p>
        </w:tc>
        <w:tc>
          <w:tcPr>
            <w:tcW w:w="4721" w:type="dxa"/>
          </w:tcPr>
          <w:p w14:paraId="5A843EB7" w14:textId="77777777" w:rsidR="003F5806" w:rsidRDefault="003F5806" w:rsidP="00394BE2">
            <w:pPr>
              <w:pStyle w:val="Compact"/>
            </w:pPr>
            <w:r>
              <w:t>Famille</w:t>
            </w:r>
          </w:p>
        </w:tc>
      </w:tr>
      <w:tr w:rsidR="003F5806" w14:paraId="329F4BD7" w14:textId="77777777" w:rsidTr="008D4783">
        <w:trPr>
          <w:cantSplit/>
        </w:trPr>
        <w:tc>
          <w:tcPr>
            <w:tcW w:w="5240" w:type="dxa"/>
          </w:tcPr>
          <w:p w14:paraId="6B84F742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SUPABASE_URL</w:t>
            </w:r>
          </w:p>
        </w:tc>
        <w:tc>
          <w:tcPr>
            <w:tcW w:w="4721" w:type="dxa"/>
          </w:tcPr>
          <w:p w14:paraId="670E8208" w14:textId="77777777" w:rsidR="003F5806" w:rsidRDefault="003F5806" w:rsidP="00394BE2">
            <w:pPr>
              <w:pStyle w:val="Compact"/>
            </w:pPr>
            <w:r>
              <w:t>Infra (souvent auto)</w:t>
            </w:r>
          </w:p>
        </w:tc>
      </w:tr>
      <w:tr w:rsidR="003F5806" w14:paraId="6641231E" w14:textId="77777777" w:rsidTr="008D4783">
        <w:trPr>
          <w:cantSplit/>
        </w:trPr>
        <w:tc>
          <w:tcPr>
            <w:tcW w:w="5240" w:type="dxa"/>
          </w:tcPr>
          <w:p w14:paraId="242D5644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SUPABASE_ANON_KEY</w:t>
            </w:r>
          </w:p>
        </w:tc>
        <w:tc>
          <w:tcPr>
            <w:tcW w:w="4721" w:type="dxa"/>
          </w:tcPr>
          <w:p w14:paraId="7A533C67" w14:textId="77777777" w:rsidR="003F5806" w:rsidRDefault="003F5806" w:rsidP="00394BE2">
            <w:pPr>
              <w:pStyle w:val="Compact"/>
            </w:pPr>
            <w:r>
              <w:t>Infra</w:t>
            </w:r>
          </w:p>
        </w:tc>
      </w:tr>
      <w:tr w:rsidR="003F5806" w14:paraId="2D9A2B8D" w14:textId="77777777" w:rsidTr="008D4783">
        <w:trPr>
          <w:cantSplit/>
        </w:trPr>
        <w:tc>
          <w:tcPr>
            <w:tcW w:w="5240" w:type="dxa"/>
          </w:tcPr>
          <w:p w14:paraId="6BED1EB9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SUPABASE_SERVICE_ROLE_KEY</w:t>
            </w:r>
          </w:p>
        </w:tc>
        <w:tc>
          <w:tcPr>
            <w:tcW w:w="4721" w:type="dxa"/>
          </w:tcPr>
          <w:p w14:paraId="02C07D79" w14:textId="77777777" w:rsidR="003F5806" w:rsidRDefault="003F5806" w:rsidP="00394BE2">
            <w:pPr>
              <w:pStyle w:val="Compact"/>
            </w:pPr>
            <w:r>
              <w:t>Infra (critique)</w:t>
            </w:r>
          </w:p>
        </w:tc>
      </w:tr>
      <w:tr w:rsidR="003F5806" w14:paraId="28C7B0F8" w14:textId="77777777" w:rsidTr="008D4783">
        <w:trPr>
          <w:cantSplit/>
        </w:trPr>
        <w:tc>
          <w:tcPr>
            <w:tcW w:w="5240" w:type="dxa"/>
          </w:tcPr>
          <w:p w14:paraId="0E859A98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APP_URL</w:t>
            </w:r>
            <w:r>
              <w:t xml:space="preserve"> / </w:t>
            </w:r>
            <w:r>
              <w:rPr>
                <w:rStyle w:val="VerbatimChar"/>
              </w:rPr>
              <w:t>SITE_URL</w:t>
            </w:r>
          </w:p>
        </w:tc>
        <w:tc>
          <w:tcPr>
            <w:tcW w:w="4721" w:type="dxa"/>
          </w:tcPr>
          <w:p w14:paraId="36885F95" w14:textId="77777777" w:rsidR="003F5806" w:rsidRDefault="003F5806" w:rsidP="00394BE2">
            <w:pPr>
              <w:pStyle w:val="Compact"/>
            </w:pPr>
            <w:r>
              <w:t>URLs appli</w:t>
            </w:r>
          </w:p>
        </w:tc>
      </w:tr>
      <w:tr w:rsidR="003F5806" w14:paraId="20BD7072" w14:textId="77777777" w:rsidTr="008D4783">
        <w:trPr>
          <w:cantSplit/>
        </w:trPr>
        <w:tc>
          <w:tcPr>
            <w:tcW w:w="5240" w:type="dxa"/>
          </w:tcPr>
          <w:p w14:paraId="0FDCEBC5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RESEND_API_KEY</w:t>
            </w:r>
          </w:p>
        </w:tc>
        <w:tc>
          <w:tcPr>
            <w:tcW w:w="4721" w:type="dxa"/>
          </w:tcPr>
          <w:p w14:paraId="294D9798" w14:textId="77777777" w:rsidR="003F5806" w:rsidRDefault="003F5806" w:rsidP="00394BE2">
            <w:pPr>
              <w:pStyle w:val="Compact"/>
            </w:pPr>
            <w:r>
              <w:t>E-mails</w:t>
            </w:r>
          </w:p>
        </w:tc>
      </w:tr>
      <w:tr w:rsidR="003F5806" w14:paraId="77F4D076" w14:textId="77777777" w:rsidTr="008D4783">
        <w:trPr>
          <w:cantSplit/>
        </w:trPr>
        <w:tc>
          <w:tcPr>
            <w:tcW w:w="5240" w:type="dxa"/>
          </w:tcPr>
          <w:p w14:paraId="1E8F912B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RESEND_FROM</w:t>
            </w:r>
            <w:r>
              <w:t xml:space="preserve"> / </w:t>
            </w:r>
            <w:r>
              <w:rPr>
                <w:rStyle w:val="VerbatimChar"/>
              </w:rPr>
              <w:t>RESEND_FROM_EMAIL</w:t>
            </w:r>
            <w:r>
              <w:t xml:space="preserve"> / </w:t>
            </w:r>
            <w:r>
              <w:rPr>
                <w:rStyle w:val="VerbatimChar"/>
              </w:rPr>
              <w:t>NOTIFY_FROM_EMAIL</w:t>
            </w:r>
          </w:p>
        </w:tc>
        <w:tc>
          <w:tcPr>
            <w:tcW w:w="4721" w:type="dxa"/>
          </w:tcPr>
          <w:p w14:paraId="04C0EA9A" w14:textId="77777777" w:rsidR="003F5806" w:rsidRDefault="003F5806" w:rsidP="00394BE2">
            <w:pPr>
              <w:pStyle w:val="Compact"/>
            </w:pPr>
            <w:r>
              <w:t>Expéditeur</w:t>
            </w:r>
          </w:p>
        </w:tc>
      </w:tr>
      <w:tr w:rsidR="003F5806" w14:paraId="355AFDC5" w14:textId="77777777" w:rsidTr="008D4783">
        <w:trPr>
          <w:cantSplit/>
        </w:trPr>
        <w:tc>
          <w:tcPr>
            <w:tcW w:w="5240" w:type="dxa"/>
          </w:tcPr>
          <w:p w14:paraId="05EE39C1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ADMIN_EMAIL</w:t>
            </w:r>
            <w:r>
              <w:t xml:space="preserve"> / </w:t>
            </w:r>
            <w:r>
              <w:rPr>
                <w:rStyle w:val="VerbatimChar"/>
              </w:rPr>
              <w:t>QUOTE_NOTIFY_EMAIL</w:t>
            </w:r>
            <w:r>
              <w:t xml:space="preserve"> / </w:t>
            </w:r>
            <w:r>
              <w:rPr>
                <w:rStyle w:val="VerbatimChar"/>
              </w:rPr>
              <w:t>COST_SPIKE_ALERT_EMAIL</w:t>
            </w:r>
          </w:p>
        </w:tc>
        <w:tc>
          <w:tcPr>
            <w:tcW w:w="4721" w:type="dxa"/>
          </w:tcPr>
          <w:p w14:paraId="1F2A5065" w14:textId="77777777" w:rsidR="003F5806" w:rsidRDefault="003F5806" w:rsidP="00394BE2">
            <w:pPr>
              <w:pStyle w:val="Compact"/>
            </w:pPr>
            <w:r>
              <w:t>Destinataires alertes</w:t>
            </w:r>
          </w:p>
        </w:tc>
      </w:tr>
      <w:tr w:rsidR="003F5806" w14:paraId="2D1D0250" w14:textId="77777777" w:rsidTr="008D4783">
        <w:trPr>
          <w:cantSplit/>
        </w:trPr>
        <w:tc>
          <w:tcPr>
            <w:tcW w:w="5240" w:type="dxa"/>
          </w:tcPr>
          <w:p w14:paraId="7EC6488D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GROQ_API_KEY</w:t>
            </w:r>
            <w:r>
              <w:t xml:space="preserve"> / </w:t>
            </w:r>
            <w:r>
              <w:rPr>
                <w:rStyle w:val="VerbatimChar"/>
              </w:rPr>
              <w:t>GEMINI_API_KEY</w:t>
            </w:r>
            <w:r>
              <w:t xml:space="preserve"> / </w:t>
            </w:r>
            <w:r>
              <w:rPr>
                <w:rStyle w:val="VerbatimChar"/>
              </w:rPr>
              <w:t>GOOGLE_API_KEY</w:t>
            </w:r>
            <w:r>
              <w:t xml:space="preserve"> / </w:t>
            </w:r>
            <w:r>
              <w:rPr>
                <w:rStyle w:val="VerbatimChar"/>
              </w:rPr>
              <w:t>OPENAI_API_KEY</w:t>
            </w:r>
          </w:p>
        </w:tc>
        <w:tc>
          <w:tcPr>
            <w:tcW w:w="4721" w:type="dxa"/>
          </w:tcPr>
          <w:p w14:paraId="17DA4F32" w14:textId="77777777" w:rsidR="003F5806" w:rsidRDefault="003F5806" w:rsidP="00394BE2">
            <w:pPr>
              <w:pStyle w:val="Compact"/>
            </w:pPr>
            <w:r>
              <w:t>IA</w:t>
            </w:r>
          </w:p>
        </w:tc>
      </w:tr>
      <w:tr w:rsidR="003F5806" w14:paraId="0795E31A" w14:textId="77777777" w:rsidTr="008D4783">
        <w:trPr>
          <w:cantSplit/>
        </w:trPr>
        <w:tc>
          <w:tcPr>
            <w:tcW w:w="5240" w:type="dxa"/>
          </w:tcPr>
          <w:p w14:paraId="4CEE8609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GOOGLE_TTS_API_KEY</w:t>
            </w:r>
          </w:p>
        </w:tc>
        <w:tc>
          <w:tcPr>
            <w:tcW w:w="4721" w:type="dxa"/>
          </w:tcPr>
          <w:p w14:paraId="7598F257" w14:textId="77777777" w:rsidR="003F5806" w:rsidRDefault="003F5806" w:rsidP="00394BE2">
            <w:pPr>
              <w:pStyle w:val="Compact"/>
            </w:pPr>
            <w:r>
              <w:t>TTS</w:t>
            </w:r>
          </w:p>
        </w:tc>
      </w:tr>
      <w:tr w:rsidR="003F5806" w14:paraId="6AB7D96D" w14:textId="77777777" w:rsidTr="008D4783">
        <w:trPr>
          <w:cantSplit/>
        </w:trPr>
        <w:tc>
          <w:tcPr>
            <w:tcW w:w="5240" w:type="dxa"/>
          </w:tcPr>
          <w:p w14:paraId="1C361AB7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HF_TOKEN</w:t>
            </w:r>
          </w:p>
        </w:tc>
        <w:tc>
          <w:tcPr>
            <w:tcW w:w="4721" w:type="dxa"/>
          </w:tcPr>
          <w:p w14:paraId="62AB8FC8" w14:textId="77777777" w:rsidR="003F5806" w:rsidRDefault="003F5806" w:rsidP="00394BE2">
            <w:pPr>
              <w:pStyle w:val="Compact"/>
            </w:pPr>
            <w:r>
              <w:t>Modèles HF</w:t>
            </w:r>
          </w:p>
        </w:tc>
      </w:tr>
      <w:tr w:rsidR="003F5806" w14:paraId="2707A505" w14:textId="77777777" w:rsidTr="008D4783">
        <w:trPr>
          <w:cantSplit/>
        </w:trPr>
        <w:tc>
          <w:tcPr>
            <w:tcW w:w="5240" w:type="dxa"/>
          </w:tcPr>
          <w:p w14:paraId="2A1D0869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GITHUB_TOKEN</w:t>
            </w:r>
            <w:r>
              <w:t xml:space="preserve"> / </w:t>
            </w:r>
            <w:r>
              <w:rPr>
                <w:rStyle w:val="VerbatimChar"/>
              </w:rPr>
              <w:t>GITHUB_REPO_OWNER</w:t>
            </w:r>
            <w:r>
              <w:t xml:space="preserve"> / </w:t>
            </w:r>
            <w:r>
              <w:rPr>
                <w:rStyle w:val="VerbatimChar"/>
              </w:rPr>
              <w:t>GITHUB_REPO_NAME</w:t>
            </w:r>
            <w:r>
              <w:t xml:space="preserve"> / </w:t>
            </w:r>
            <w:r>
              <w:rPr>
                <w:rStyle w:val="VerbatimChar"/>
              </w:rPr>
              <w:t>GITHUB_BRANCH</w:t>
            </w:r>
          </w:p>
        </w:tc>
        <w:tc>
          <w:tcPr>
            <w:tcW w:w="4721" w:type="dxa"/>
          </w:tcPr>
          <w:p w14:paraId="36D86782" w14:textId="77777777" w:rsidR="003F5806" w:rsidRDefault="003F5806" w:rsidP="00394BE2">
            <w:pPr>
              <w:pStyle w:val="Compact"/>
            </w:pPr>
            <w:r>
              <w:t>Stats Git</w:t>
            </w:r>
          </w:p>
        </w:tc>
      </w:tr>
      <w:tr w:rsidR="003F5806" w14:paraId="1AC72ABC" w14:textId="77777777" w:rsidTr="008D4783">
        <w:trPr>
          <w:cantSplit/>
        </w:trPr>
        <w:tc>
          <w:tcPr>
            <w:tcW w:w="5240" w:type="dxa"/>
          </w:tcPr>
          <w:p w14:paraId="6B526C88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WAKATIME_API_KEY</w:t>
            </w:r>
          </w:p>
        </w:tc>
        <w:tc>
          <w:tcPr>
            <w:tcW w:w="4721" w:type="dxa"/>
          </w:tcPr>
          <w:p w14:paraId="541A94B1" w14:textId="77777777" w:rsidR="003F5806" w:rsidRDefault="003F5806" w:rsidP="00394BE2">
            <w:pPr>
              <w:pStyle w:val="Compact"/>
            </w:pPr>
            <w:r>
              <w:t>Suivi temps</w:t>
            </w:r>
          </w:p>
        </w:tc>
      </w:tr>
      <w:tr w:rsidR="003F5806" w14:paraId="0C34A226" w14:textId="77777777" w:rsidTr="008D4783">
        <w:trPr>
          <w:cantSplit/>
        </w:trPr>
        <w:tc>
          <w:tcPr>
            <w:tcW w:w="5240" w:type="dxa"/>
          </w:tcPr>
          <w:p w14:paraId="65BF3F5E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VERCEL_API_TOKEN</w:t>
            </w:r>
            <w:r>
              <w:t xml:space="preserve"> / </w:t>
            </w:r>
            <w:r>
              <w:rPr>
                <w:rStyle w:val="VerbatimChar"/>
              </w:rPr>
              <w:t>VERCEL_PROJECT_NAME</w:t>
            </w:r>
            <w:r>
              <w:t xml:space="preserve"> / </w:t>
            </w:r>
            <w:r>
              <w:rPr>
                <w:rStyle w:val="VerbatimChar"/>
              </w:rPr>
              <w:t>VERCEL_TEAM_ID</w:t>
            </w:r>
          </w:p>
        </w:tc>
        <w:tc>
          <w:tcPr>
            <w:tcW w:w="4721" w:type="dxa"/>
          </w:tcPr>
          <w:p w14:paraId="74EEE784" w14:textId="77777777" w:rsidR="003F5806" w:rsidRDefault="003F5806" w:rsidP="00394BE2">
            <w:pPr>
              <w:pStyle w:val="Compact"/>
            </w:pPr>
            <w:r>
              <w:t>Sync coûts Vercel</w:t>
            </w:r>
          </w:p>
        </w:tc>
      </w:tr>
      <w:tr w:rsidR="003F5806" w14:paraId="5C78DD5A" w14:textId="77777777" w:rsidTr="008D4783">
        <w:trPr>
          <w:cantSplit/>
        </w:trPr>
        <w:tc>
          <w:tcPr>
            <w:tcW w:w="5240" w:type="dxa"/>
          </w:tcPr>
          <w:p w14:paraId="5A3D548F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OVH_APP_KEY</w:t>
            </w:r>
            <w:r>
              <w:t xml:space="preserve"> / </w:t>
            </w:r>
            <w:r>
              <w:rPr>
                <w:rStyle w:val="VerbatimChar"/>
              </w:rPr>
              <w:t>OVH_APP_SECRET</w:t>
            </w:r>
            <w:r>
              <w:t xml:space="preserve"> / </w:t>
            </w:r>
            <w:r>
              <w:rPr>
                <w:rStyle w:val="VerbatimChar"/>
              </w:rPr>
              <w:t>OVH_CONSUMER_KEY</w:t>
            </w:r>
            <w:r>
              <w:t xml:space="preserve"> / </w:t>
            </w:r>
            <w:r>
              <w:rPr>
                <w:rStyle w:val="VerbatimChar"/>
              </w:rPr>
              <w:t>OVH_ENDPOINT</w:t>
            </w:r>
          </w:p>
        </w:tc>
        <w:tc>
          <w:tcPr>
            <w:tcW w:w="4721" w:type="dxa"/>
          </w:tcPr>
          <w:p w14:paraId="7DE1DA19" w14:textId="77777777" w:rsidR="003F5806" w:rsidRDefault="003F5806" w:rsidP="00394BE2">
            <w:pPr>
              <w:pStyle w:val="Compact"/>
            </w:pPr>
            <w:r>
              <w:t>Sync coûts OVH</w:t>
            </w:r>
          </w:p>
        </w:tc>
      </w:tr>
      <w:tr w:rsidR="003F5806" w14:paraId="6D310DFA" w14:textId="77777777" w:rsidTr="008D4783">
        <w:trPr>
          <w:cantSplit/>
        </w:trPr>
        <w:tc>
          <w:tcPr>
            <w:tcW w:w="5240" w:type="dxa"/>
          </w:tcPr>
          <w:p w14:paraId="23D0B1AB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GOOGLE_CLOUD_PROJECT_ID</w:t>
            </w:r>
            <w:r>
              <w:t xml:space="preserve"> / </w:t>
            </w:r>
            <w:r>
              <w:rPr>
                <w:rStyle w:val="VerbatimChar"/>
              </w:rPr>
              <w:t>GOOGLE_BILLING_*</w:t>
            </w:r>
          </w:p>
        </w:tc>
        <w:tc>
          <w:tcPr>
            <w:tcW w:w="4721" w:type="dxa"/>
          </w:tcPr>
          <w:p w14:paraId="183CBD26" w14:textId="77777777" w:rsidR="003F5806" w:rsidRDefault="003F5806" w:rsidP="00394BE2">
            <w:pPr>
              <w:pStyle w:val="Compact"/>
            </w:pPr>
            <w:r>
              <w:t>Billing GCP</w:t>
            </w:r>
          </w:p>
        </w:tc>
      </w:tr>
      <w:tr w:rsidR="003F5806" w14:paraId="637741EF" w14:textId="77777777" w:rsidTr="008D4783">
        <w:trPr>
          <w:cantSplit/>
        </w:trPr>
        <w:tc>
          <w:tcPr>
            <w:tcW w:w="5240" w:type="dxa"/>
          </w:tcPr>
          <w:p w14:paraId="0DF23259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IMPROVMX_API_KEY</w:t>
            </w:r>
          </w:p>
        </w:tc>
        <w:tc>
          <w:tcPr>
            <w:tcW w:w="4721" w:type="dxa"/>
          </w:tcPr>
          <w:p w14:paraId="1F8243FF" w14:textId="77777777" w:rsidR="003F5806" w:rsidRDefault="003F5806" w:rsidP="00394BE2">
            <w:pPr>
              <w:pStyle w:val="Compact"/>
            </w:pPr>
            <w:r>
              <w:t>Mail réception (si utilisé)</w:t>
            </w:r>
          </w:p>
        </w:tc>
      </w:tr>
      <w:tr w:rsidR="003F5806" w14:paraId="1D8E9B66" w14:textId="77777777" w:rsidTr="008D4783">
        <w:trPr>
          <w:cantSplit/>
        </w:trPr>
        <w:tc>
          <w:tcPr>
            <w:tcW w:w="5240" w:type="dxa"/>
          </w:tcPr>
          <w:p w14:paraId="712965C8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SB_MGMT_ACCESS_TOKEN</w:t>
            </w:r>
          </w:p>
        </w:tc>
        <w:tc>
          <w:tcPr>
            <w:tcW w:w="4721" w:type="dxa"/>
          </w:tcPr>
          <w:p w14:paraId="5C32A270" w14:textId="77777777" w:rsidR="003F5806" w:rsidRDefault="003F5806" w:rsidP="00394BE2">
            <w:pPr>
              <w:pStyle w:val="Compact"/>
            </w:pPr>
            <w:r>
              <w:t>Management API Supabase</w:t>
            </w:r>
          </w:p>
        </w:tc>
      </w:tr>
      <w:tr w:rsidR="003F5806" w14:paraId="015535C8" w14:textId="77777777" w:rsidTr="008D4783">
        <w:trPr>
          <w:cantSplit/>
        </w:trPr>
        <w:tc>
          <w:tcPr>
            <w:tcW w:w="5240" w:type="dxa"/>
          </w:tcPr>
          <w:p w14:paraId="02EC6370" w14:textId="77777777" w:rsidR="003F5806" w:rsidRDefault="003F5806" w:rsidP="00394BE2">
            <w:pPr>
              <w:pStyle w:val="Compact"/>
            </w:pPr>
            <w:r>
              <w:lastRenderedPageBreak/>
              <w:t>Autres optionnels IA</w:t>
            </w:r>
          </w:p>
        </w:tc>
        <w:tc>
          <w:tcPr>
            <w:tcW w:w="4721" w:type="dxa"/>
          </w:tcPr>
          <w:p w14:paraId="41AF68D3" w14:textId="77777777" w:rsidR="003F5806" w:rsidRDefault="003F5806" w:rsidP="00394BE2">
            <w:pPr>
              <w:pStyle w:val="Compact"/>
            </w:pPr>
            <w:r>
              <w:rPr>
                <w:rStyle w:val="VerbatimChar"/>
              </w:rPr>
              <w:t>GEMINI_MEDIATION_MODEL</w:t>
            </w:r>
            <w:r>
              <w:t xml:space="preserve">, </w:t>
            </w:r>
            <w:r>
              <w:rPr>
                <w:rStyle w:val="VerbatimChar"/>
              </w:rPr>
              <w:t>GROQ_DEFAULT_BIO_MODEL</w:t>
            </w:r>
            <w:r>
              <w:t xml:space="preserve">, </w:t>
            </w:r>
            <w:r>
              <w:rPr>
                <w:rStyle w:val="VerbatimChar"/>
              </w:rPr>
              <w:t>COST_SPIKE_THRESHOLD_PCT</w:t>
            </w:r>
            <w:r>
              <w:t>, etc.</w:t>
            </w:r>
          </w:p>
        </w:tc>
      </w:tr>
    </w:tbl>
    <w:p w14:paraId="3CFCFCF1" w14:textId="77777777" w:rsidR="003F5806" w:rsidRDefault="003F5806" w:rsidP="003F5806">
      <w:pPr>
        <w:pStyle w:val="Titre2"/>
      </w:pPr>
      <w:bookmarkStart w:id="11" w:name="mentions-à-faire-dans-linventaire-cases"/>
      <w:bookmarkEnd w:id="10"/>
      <w:r>
        <w:t>3.4 Mentions à faire dans l’inventaire (cases)</w:t>
      </w:r>
    </w:p>
    <w:p w14:paraId="508087BC" w14:textId="77777777" w:rsidR="003F5806" w:rsidRDefault="003F5806" w:rsidP="003F5806">
      <w:pPr>
        <w:pStyle w:val="Compact"/>
        <w:numPr>
          <w:ilvl w:val="0"/>
          <w:numId w:val="17"/>
        </w:numPr>
      </w:pPr>
      <w:r>
        <w:t xml:space="preserve">Liste des </w:t>
      </w:r>
      <w:r>
        <w:rPr>
          <w:b/>
          <w:bCs/>
        </w:rPr>
        <w:t>noms</w:t>
      </w:r>
      <w:r>
        <w:t xml:space="preserve"> ci-dessus jointe (ce document)</w:t>
      </w:r>
    </w:p>
    <w:p w14:paraId="6DE428F6" w14:textId="77777777" w:rsidR="003F5806" w:rsidRDefault="003F5806" w:rsidP="003F5806">
      <w:pPr>
        <w:pStyle w:val="Compact"/>
        <w:numPr>
          <w:ilvl w:val="0"/>
          <w:numId w:val="17"/>
        </w:numPr>
      </w:pPr>
      <w:r>
        <w:t xml:space="preserve">Valeurs conservées hors pacte (Bitwarden / coffre) au nom de : </w:t>
      </w:r>
      <w:r>
        <w:rPr>
          <w:rStyle w:val="VerbatimChar"/>
        </w:rPr>
        <w:t>[Porteur / Société]</w:t>
      </w:r>
    </w:p>
    <w:p w14:paraId="65045442" w14:textId="77777777" w:rsidR="003F5806" w:rsidRDefault="003F5806" w:rsidP="003F5806">
      <w:pPr>
        <w:pStyle w:val="Compact"/>
        <w:numPr>
          <w:ilvl w:val="0"/>
          <w:numId w:val="17"/>
        </w:numPr>
      </w:pPr>
      <w:r>
        <w:t xml:space="preserve">Engagement de </w:t>
      </w:r>
      <w:r>
        <w:rPr>
          <w:b/>
          <w:bCs/>
        </w:rPr>
        <w:t>transfert</w:t>
      </w:r>
      <w:r>
        <w:t xml:space="preserve"> des comptes et secrets au profit de la Société après constitution</w:t>
      </w:r>
    </w:p>
    <w:p w14:paraId="72216195" w14:textId="77777777" w:rsidR="003F5806" w:rsidRDefault="003F5806" w:rsidP="003F5806">
      <w:pPr>
        <w:pStyle w:val="Compact"/>
        <w:numPr>
          <w:ilvl w:val="0"/>
          <w:numId w:val="17"/>
        </w:numPr>
      </w:pPr>
      <w:r>
        <w:t>Rotation des clés prévue après apport / ouverture du capital : ☐ Oui ☐ Non</w:t>
      </w:r>
    </w:p>
    <w:p w14:paraId="60876B45" w14:textId="77777777" w:rsidR="009B7669" w:rsidRDefault="009B7669" w:rsidP="009B7669">
      <w:pPr>
        <w:pStyle w:val="Compact"/>
      </w:pPr>
    </w:p>
    <w:p w14:paraId="17C36995" w14:textId="28B095C9" w:rsidR="009B7669" w:rsidRDefault="009B7669" w:rsidP="009B7669">
      <w:pPr>
        <w:pStyle w:val="Compact"/>
      </w:pPr>
    </w:p>
    <w:p w14:paraId="543A75DF" w14:textId="77777777" w:rsidR="009B7669" w:rsidRDefault="009B7669" w:rsidP="009B7669">
      <w:pPr>
        <w:pStyle w:val="Compact"/>
      </w:pPr>
    </w:p>
    <w:p w14:paraId="5416E8C3" w14:textId="7D4CDCC3" w:rsidR="003F5806" w:rsidRDefault="003F5806" w:rsidP="003F5806">
      <w:pPr>
        <w:pStyle w:val="Titre1"/>
      </w:pPr>
      <w:bookmarkStart w:id="12" w:name="X1877089e68b7e9394fd5bbe628485bb93ff551b"/>
      <w:bookmarkEnd w:id="7"/>
      <w:bookmarkEnd w:id="11"/>
      <w:r>
        <w:t xml:space="preserve">Signatures de </w:t>
      </w:r>
      <w:proofErr w:type="spellStart"/>
      <w:r>
        <w:t>prise</w:t>
      </w:r>
      <w:proofErr w:type="spellEnd"/>
      <w:r>
        <w:t xml:space="preserve"> de connaissance (optionnel)</w:t>
      </w:r>
    </w:p>
    <w:p w14:paraId="0DEC6266" w14:textId="77777777" w:rsidR="003F5806" w:rsidRDefault="003F5806" w:rsidP="003F5806">
      <w:pPr>
        <w:pStyle w:val="FirstParagraph"/>
      </w:pPr>
      <w:r>
        <w:t>Les soussignés reconnaissent avoir pris connaissance du présent inventaire technique (noms et emplacements uniquement, sans valeurs secrètes).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1008"/>
        <w:gridCol w:w="1934"/>
        <w:gridCol w:w="1891"/>
        <w:gridCol w:w="4438"/>
      </w:tblGrid>
      <w:tr w:rsidR="003F5806" w14:paraId="452C9B9B" w14:textId="77777777" w:rsidTr="003F5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87A990" w14:textId="77777777" w:rsidR="003F5806" w:rsidRDefault="003F5806" w:rsidP="00394BE2">
            <w:pPr>
              <w:pStyle w:val="Compact"/>
            </w:pPr>
            <w:proofErr w:type="spellStart"/>
            <w:r>
              <w:t>Associé</w:t>
            </w:r>
            <w:proofErr w:type="spellEnd"/>
          </w:p>
        </w:tc>
        <w:tc>
          <w:tcPr>
            <w:tcW w:w="0" w:type="auto"/>
          </w:tcPr>
          <w:p w14:paraId="2F80D03B" w14:textId="77777777" w:rsidR="003F5806" w:rsidRDefault="003F5806" w:rsidP="00394BE2">
            <w:pPr>
              <w:pStyle w:val="Compact"/>
            </w:pPr>
            <w:r>
              <w:t>Nom</w:t>
            </w:r>
          </w:p>
        </w:tc>
        <w:tc>
          <w:tcPr>
            <w:tcW w:w="1891" w:type="dxa"/>
          </w:tcPr>
          <w:p w14:paraId="7BC135E1" w14:textId="77777777" w:rsidR="003F5806" w:rsidRDefault="003F5806" w:rsidP="00394BE2">
            <w:pPr>
              <w:pStyle w:val="Compact"/>
            </w:pPr>
            <w:r>
              <w:t>Date</w:t>
            </w:r>
          </w:p>
        </w:tc>
        <w:tc>
          <w:tcPr>
            <w:tcW w:w="4438" w:type="dxa"/>
          </w:tcPr>
          <w:p w14:paraId="3E3CFFC2" w14:textId="77777777" w:rsidR="003F5806" w:rsidRDefault="003F5806" w:rsidP="00394BE2">
            <w:pPr>
              <w:pStyle w:val="Compact"/>
            </w:pPr>
            <w:r>
              <w:t>Signature</w:t>
            </w:r>
          </w:p>
        </w:tc>
      </w:tr>
      <w:tr w:rsidR="003F5806" w14:paraId="7C6CFBA5" w14:textId="77777777" w:rsidTr="003F5806">
        <w:trPr>
          <w:trHeight w:val="780"/>
        </w:trPr>
        <w:tc>
          <w:tcPr>
            <w:tcW w:w="0" w:type="auto"/>
          </w:tcPr>
          <w:p w14:paraId="5B5A52E3" w14:textId="77777777" w:rsidR="003F5806" w:rsidRDefault="003F5806" w:rsidP="00394BE2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32AB68B" w14:textId="77777777" w:rsidR="003F5806" w:rsidRDefault="003F5806" w:rsidP="00394BE2">
            <w:pPr>
              <w:pStyle w:val="Compact"/>
            </w:pPr>
            <w:r>
              <w:t>DUPONT Fabien</w:t>
            </w:r>
          </w:p>
        </w:tc>
        <w:tc>
          <w:tcPr>
            <w:tcW w:w="1891" w:type="dxa"/>
          </w:tcPr>
          <w:p w14:paraId="08A9B171" w14:textId="77777777" w:rsidR="003F5806" w:rsidRDefault="003F5806" w:rsidP="00394BE2">
            <w:pPr>
              <w:pStyle w:val="Compact"/>
            </w:pPr>
          </w:p>
        </w:tc>
        <w:tc>
          <w:tcPr>
            <w:tcW w:w="4438" w:type="dxa"/>
          </w:tcPr>
          <w:p w14:paraId="7108DF57" w14:textId="77777777" w:rsidR="003F5806" w:rsidRDefault="003F5806" w:rsidP="00394BE2">
            <w:pPr>
              <w:pStyle w:val="Compact"/>
            </w:pPr>
          </w:p>
        </w:tc>
      </w:tr>
      <w:tr w:rsidR="003F5806" w14:paraId="22C843C5" w14:textId="77777777" w:rsidTr="003F5806">
        <w:trPr>
          <w:trHeight w:val="780"/>
        </w:trPr>
        <w:tc>
          <w:tcPr>
            <w:tcW w:w="0" w:type="auto"/>
          </w:tcPr>
          <w:p w14:paraId="7BFEF0A2" w14:textId="77777777" w:rsidR="003F5806" w:rsidRDefault="003F5806" w:rsidP="00394BE2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7E627541" w14:textId="2B5E9FF1" w:rsidR="003F5806" w:rsidRDefault="003F5806" w:rsidP="00394BE2">
            <w:pPr>
              <w:pStyle w:val="Compact"/>
            </w:pPr>
            <w:r>
              <w:t>CAMUS Jean-Yves</w:t>
            </w:r>
          </w:p>
        </w:tc>
        <w:tc>
          <w:tcPr>
            <w:tcW w:w="1891" w:type="dxa"/>
          </w:tcPr>
          <w:p w14:paraId="223928F0" w14:textId="77777777" w:rsidR="003F5806" w:rsidRDefault="003F5806" w:rsidP="00394BE2">
            <w:pPr>
              <w:pStyle w:val="Compact"/>
            </w:pPr>
          </w:p>
        </w:tc>
        <w:tc>
          <w:tcPr>
            <w:tcW w:w="4438" w:type="dxa"/>
          </w:tcPr>
          <w:p w14:paraId="05E44F71" w14:textId="77777777" w:rsidR="003F5806" w:rsidRDefault="003F5806" w:rsidP="00394BE2">
            <w:pPr>
              <w:pStyle w:val="Compact"/>
            </w:pPr>
          </w:p>
        </w:tc>
      </w:tr>
      <w:tr w:rsidR="003F5806" w14:paraId="11B85629" w14:textId="77777777" w:rsidTr="003F5806">
        <w:trPr>
          <w:trHeight w:val="780"/>
        </w:trPr>
        <w:tc>
          <w:tcPr>
            <w:tcW w:w="0" w:type="auto"/>
          </w:tcPr>
          <w:p w14:paraId="77DCAC5D" w14:textId="77777777" w:rsidR="003F5806" w:rsidRDefault="003F5806" w:rsidP="00394BE2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67CD56C8" w14:textId="44C25393" w:rsidR="003F5806" w:rsidRDefault="003F5806" w:rsidP="00394BE2">
            <w:pPr>
              <w:pStyle w:val="Compact"/>
            </w:pPr>
            <w:r>
              <w:t>CAUDY Robin</w:t>
            </w:r>
          </w:p>
        </w:tc>
        <w:tc>
          <w:tcPr>
            <w:tcW w:w="1891" w:type="dxa"/>
          </w:tcPr>
          <w:p w14:paraId="4B871F2E" w14:textId="77777777" w:rsidR="003F5806" w:rsidRDefault="003F5806" w:rsidP="00394BE2">
            <w:pPr>
              <w:pStyle w:val="Compact"/>
            </w:pPr>
          </w:p>
        </w:tc>
        <w:tc>
          <w:tcPr>
            <w:tcW w:w="4438" w:type="dxa"/>
          </w:tcPr>
          <w:p w14:paraId="19C41077" w14:textId="77777777" w:rsidR="003F5806" w:rsidRDefault="003F5806" w:rsidP="00394BE2">
            <w:pPr>
              <w:pStyle w:val="Compact"/>
            </w:pPr>
          </w:p>
        </w:tc>
      </w:tr>
      <w:bookmarkEnd w:id="0"/>
      <w:bookmarkEnd w:id="12"/>
    </w:tbl>
    <w:p w14:paraId="67CE2DD2" w14:textId="77777777" w:rsidR="003F5806" w:rsidRDefault="003F5806" w:rsidP="003F5806"/>
    <w:p w14:paraId="2F83D2C9" w14:textId="77777777" w:rsidR="00AF510A" w:rsidRPr="00295127" w:rsidRDefault="00AF510A" w:rsidP="00295127"/>
    <w:sectPr w:rsidR="00AF510A" w:rsidRPr="00295127" w:rsidSect="003F5806">
      <w:headerReference w:type="default" r:id="rId8"/>
      <w:headerReference w:type="first" r:id="rId9"/>
      <w:footnotePr>
        <w:numRestart w:val="eachSect"/>
      </w:footnotePr>
      <w:pgSz w:w="12240" w:h="15840"/>
      <w:pgMar w:top="1418" w:right="851" w:bottom="992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642DD" w14:textId="77777777" w:rsidR="00114F55" w:rsidRDefault="00114F55">
      <w:pPr>
        <w:spacing w:after="0"/>
      </w:pPr>
      <w:r>
        <w:separator/>
      </w:r>
    </w:p>
  </w:endnote>
  <w:endnote w:type="continuationSeparator" w:id="0">
    <w:p w14:paraId="00054C29" w14:textId="77777777" w:rsidR="00114F55" w:rsidRDefault="00114F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E3F4C" w14:textId="77777777" w:rsidR="00114F55" w:rsidRDefault="00114F55">
      <w:pPr>
        <w:spacing w:after="0"/>
      </w:pPr>
      <w:r>
        <w:separator/>
      </w:r>
    </w:p>
  </w:footnote>
  <w:footnote w:type="continuationSeparator" w:id="0">
    <w:p w14:paraId="7A3E799A" w14:textId="77777777" w:rsidR="00114F55" w:rsidRDefault="00114F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471C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5E055" w14:textId="77777777" w:rsidR="001E172D" w:rsidRDefault="001E172D">
    <w:pPr>
      <w:pStyle w:val="En-tte"/>
    </w:pPr>
    <w:r w:rsidRPr="00B71341"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16F75B6"/>
    <w:multiLevelType w:val="hybridMultilevel"/>
    <w:tmpl w:val="2B9AF87E"/>
    <w:lvl w:ilvl="0" w:tplc="9A60F562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9" w15:restartNumberingAfterBreak="0">
    <w:nsid w:val="2B9B1CF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A02A3"/>
    <w:multiLevelType w:val="multilevel"/>
    <w:tmpl w:val="3CF26FE6"/>
    <w:lvl w:ilvl="0">
      <w:start w:val="1"/>
      <w:numFmt w:val="decimal"/>
      <w:pStyle w:val="Titre1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6"/>
  </w:num>
  <w:num w:numId="21" w16cid:durableId="1893810317">
    <w:abstractNumId w:val="11"/>
  </w:num>
  <w:num w:numId="22" w16cid:durableId="533347365">
    <w:abstractNumId w:val="8"/>
  </w:num>
  <w:num w:numId="23" w16cid:durableId="963537378">
    <w:abstractNumId w:val="12"/>
  </w:num>
  <w:num w:numId="24" w16cid:durableId="1384519529">
    <w:abstractNumId w:val="10"/>
  </w:num>
  <w:num w:numId="25" w16cid:durableId="317925457">
    <w:abstractNumId w:val="7"/>
  </w:num>
  <w:num w:numId="26" w16cid:durableId="267274871">
    <w:abstractNumId w:val="13"/>
  </w:num>
  <w:num w:numId="27" w16cid:durableId="594365989">
    <w:abstractNumId w:val="9"/>
  </w:num>
  <w:num w:numId="28" w16cid:durableId="842668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06"/>
    <w:rsid w:val="0000432B"/>
    <w:rsid w:val="00086A4C"/>
    <w:rsid w:val="00111E4F"/>
    <w:rsid w:val="00114F55"/>
    <w:rsid w:val="001E172D"/>
    <w:rsid w:val="00295127"/>
    <w:rsid w:val="003377BB"/>
    <w:rsid w:val="003F5280"/>
    <w:rsid w:val="003F5806"/>
    <w:rsid w:val="00531A57"/>
    <w:rsid w:val="00535583"/>
    <w:rsid w:val="00680EB1"/>
    <w:rsid w:val="006A16F2"/>
    <w:rsid w:val="00785C94"/>
    <w:rsid w:val="007A399E"/>
    <w:rsid w:val="00804D8E"/>
    <w:rsid w:val="008D4783"/>
    <w:rsid w:val="009B7669"/>
    <w:rsid w:val="00A15359"/>
    <w:rsid w:val="00A31694"/>
    <w:rsid w:val="00AF510A"/>
    <w:rsid w:val="00B71341"/>
    <w:rsid w:val="00BB0C79"/>
    <w:rsid w:val="00DC059A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1AB90D"/>
  <w15:docId w15:val="{A597C158-A614-4A7E-9CBF-0EF2002C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5806"/>
  </w:style>
  <w:style w:type="paragraph" w:styleId="Titre1">
    <w:name w:val="heading 1"/>
    <w:basedOn w:val="Normal"/>
    <w:next w:val="Corpsdetexte"/>
    <w:link w:val="Titre1Car"/>
    <w:autoRedefine/>
    <w:uiPriority w:val="9"/>
    <w:qFormat/>
    <w:rsid w:val="009B7669"/>
    <w:pPr>
      <w:keepNext/>
      <w:keepLines/>
      <w:numPr>
        <w:numId w:val="26"/>
      </w:numPr>
      <w:spacing w:before="120" w:after="60"/>
      <w:ind w:left="0" w:hanging="425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3F5806"/>
    <w:pPr>
      <w:keepNext/>
      <w:keepLines/>
      <w:spacing w:before="160" w:after="80"/>
      <w:ind w:hanging="426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2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noProof/>
      <w:color w:val="0F4761" w:themeColor="accent1" w:themeShade="BF"/>
      <w:sz w:val="28"/>
      <w:szCs w:val="28"/>
      <w:lang w:val="fr-FR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noProof/>
      <w:color w:val="0F4761" w:themeColor="accent1" w:themeShade="BF"/>
      <w:lang w:val="fr-FR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noProof/>
      <w:color w:val="0F4761" w:themeColor="accent1" w:themeShade="BF"/>
      <w:lang w:val="fr-FR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noProof/>
      <w:color w:val="595959" w:themeColor="text1" w:themeTint="A6"/>
      <w:lang w:val="fr-FR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noProof/>
      <w:color w:val="595959" w:themeColor="text1" w:themeTint="A6"/>
      <w:lang w:val="fr-FR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noProof/>
      <w:color w:val="272727" w:themeColor="text1" w:themeTint="D8"/>
      <w:lang w:val="fr-FR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noProof/>
      <w:color w:val="272727" w:themeColor="text1" w:themeTint="D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  <w:rPr>
      <w:noProof/>
      <w:lang w:val="fr-FR"/>
    </w:rPr>
  </w:style>
  <w:style w:type="paragraph" w:customStyle="1" w:styleId="FirstParagraph">
    <w:name w:val="First Paragraph"/>
    <w:basedOn w:val="Corpsdetexte"/>
    <w:next w:val="Corpsdetexte"/>
    <w:qFormat/>
    <w:rsid w:val="009B7669"/>
    <w:pPr>
      <w:spacing w:before="60" w:after="60"/>
    </w:pPr>
  </w:style>
  <w:style w:type="paragraph" w:customStyle="1" w:styleId="Compact">
    <w:name w:val="Compact"/>
    <w:basedOn w:val="Corpsdetexte"/>
    <w:qFormat/>
    <w:rsid w:val="009B7669"/>
    <w:pPr>
      <w:spacing w:before="36" w:after="36"/>
    </w:pPr>
    <w:rPr>
      <w:sz w:val="22"/>
    </w:rPr>
  </w:style>
  <w:style w:type="paragraph" w:styleId="Titre">
    <w:name w:val="Title"/>
    <w:basedOn w:val="Normal"/>
    <w:next w:val="Corpsdetexte"/>
    <w:link w:val="TitreCar"/>
    <w:uiPriority w:val="10"/>
    <w:qFormat/>
    <w:rsid w:val="003F5806"/>
    <w:pPr>
      <w:spacing w:after="80"/>
      <w:contextualSpacing/>
      <w:jc w:val="center"/>
    </w:pPr>
    <w:rPr>
      <w:rFonts w:asciiTheme="majorHAnsi" w:eastAsiaTheme="majorEastAsia" w:hAnsiTheme="majorHAnsi" w:cstheme="majorBidi"/>
      <w:b/>
      <w:noProof/>
      <w:sz w:val="56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3F5806"/>
    <w:rPr>
      <w:rFonts w:asciiTheme="majorHAnsi" w:eastAsiaTheme="majorEastAsia" w:hAnsiTheme="majorHAnsi" w:cstheme="majorBidi"/>
      <w:b/>
      <w:noProof/>
      <w:sz w:val="56"/>
      <w:szCs w:val="56"/>
      <w:lang w:val="fr-FR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noProof/>
      <w:sz w:val="20"/>
      <w:szCs w:val="20"/>
      <w:lang w:val="fr-FR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noProof/>
      <w:sz w:val="20"/>
      <w:szCs w:val="20"/>
      <w:lang w:val="fr-FR"/>
    </w:rPr>
  </w:style>
  <w:style w:type="paragraph" w:styleId="Bibliographie">
    <w:name w:val="Bibliography"/>
    <w:basedOn w:val="Normal"/>
    <w:qFormat/>
    <w:rPr>
      <w:noProof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B7669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F5806"/>
    <w:rPr>
      <w:rFonts w:asciiTheme="majorHAnsi" w:eastAsiaTheme="majorEastAsia" w:hAnsiTheme="majorHAnsi" w:cstheme="majorBidi"/>
      <w:b/>
      <w:i/>
      <w:color w:val="0F4761" w:themeColor="accent1" w:themeShade="BF"/>
      <w:sz w:val="2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  <w:rPr>
      <w:noProof/>
      <w:lang w:val="fr-FR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  <w:noProof/>
      <w:lang w:val="fr-FR"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sid w:val="009B7669"/>
    <w:rPr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rsid w:val="009B7669"/>
    <w:pPr>
      <w:wordWrap w:val="0"/>
    </w:pPr>
    <w:rPr>
      <w:sz w:val="22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  <w:rPr>
      <w:noProof/>
      <w:lang w:val="fr-FR"/>
    </w:r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  <w:rPr>
      <w:noProof/>
      <w:lang w:val="fr-FR"/>
    </w:r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  <w:rPr>
      <w:noProof/>
      <w:lang w:val="fr-FR"/>
    </w:r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  <w:rPr>
      <w:noProof/>
      <w:lang w:val="fr-FR"/>
    </w:r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  <w:rPr>
      <w:noProof/>
      <w:lang w:val="fr-FR"/>
    </w:r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noProof/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23</TotalTime>
  <Pages>4</Pages>
  <Words>792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3</cp:revision>
  <dcterms:created xsi:type="dcterms:W3CDTF">2026-07-25T15:14:00Z</dcterms:created>
  <dcterms:modified xsi:type="dcterms:W3CDTF">2026-07-25T15:38:00Z</dcterms:modified>
</cp:coreProperties>
</file>