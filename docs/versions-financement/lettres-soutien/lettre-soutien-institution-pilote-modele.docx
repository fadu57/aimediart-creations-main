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AC608" w14:textId="77777777" w:rsidR="000A6D30" w:rsidRPr="000A6D30" w:rsidRDefault="000A6D30" w:rsidP="000A6D30">
      <w:pPr>
        <w:pStyle w:val="Titre1"/>
        <w:rPr>
          <w:lang w:val="fr-FR"/>
        </w:rPr>
      </w:pPr>
      <w:bookmarkStart w:id="0" w:name="Xfb3dcaa26fac3c6bbe53a8c649a5de6f4d66b0c"/>
      <w:r w:rsidRPr="000A6D30">
        <w:rPr>
          <w:lang w:val="fr-FR"/>
        </w:rPr>
        <w:t>Lettre de soutien — Institution pilote (modèle)</w:t>
      </w:r>
    </w:p>
    <w:p w14:paraId="310C1CEA" w14:textId="77777777" w:rsidR="000A6D30" w:rsidRPr="000A6D30" w:rsidRDefault="000A6D30" w:rsidP="000A6D30">
      <w:pPr>
        <w:pStyle w:val="FirstParagraph"/>
        <w:rPr>
          <w:lang w:val="fr-FR"/>
        </w:rPr>
      </w:pPr>
      <w:r w:rsidRPr="000A6D30">
        <w:rPr>
          <w:i/>
          <w:iCs/>
          <w:lang w:val="fr-FR"/>
        </w:rPr>
        <w:t>Modèle à compléter par une structure culturelle du Grand Est (musée, centre d’art, FRAC, galerie institutionnelle). Adapter le destinataire selon le dossier déposé.</w:t>
      </w:r>
    </w:p>
    <w:p w14:paraId="38BE0829" w14:textId="77777777" w:rsidR="000A6D30" w:rsidRPr="000A6D30" w:rsidRDefault="000A6D30" w:rsidP="000A6D30">
      <w:pPr>
        <w:rPr>
          <w:lang w:val="fr-FR"/>
        </w:rPr>
      </w:pPr>
      <w:r w:rsidRPr="000A6D30">
        <w:rPr>
          <w:lang w:val="fr-FR"/>
        </w:rPr>
        <w:pict w14:anchorId="102FBFE5">
          <v:rect id="_x0000_i1025" style="width:0;height:1.5pt" o:hralign="center" o:hrstd="t" o:hr="t"/>
        </w:pict>
      </w:r>
    </w:p>
    <w:p w14:paraId="6D4BEDD9" w14:textId="77777777" w:rsidR="000A6D30" w:rsidRPr="000A6D30" w:rsidRDefault="000A6D30" w:rsidP="000A6D30">
      <w:pPr>
        <w:pStyle w:val="FirstParagraph"/>
        <w:rPr>
          <w:lang w:val="fr-FR"/>
        </w:rPr>
      </w:pPr>
      <w:r w:rsidRPr="000A6D30">
        <w:rPr>
          <w:b/>
          <w:bCs/>
          <w:lang w:val="fr-FR"/>
        </w:rPr>
        <w:t>🟦 [Prénom NOM]</w:t>
      </w:r>
      <w:r w:rsidRPr="000A6D30">
        <w:rPr>
          <w:lang w:val="fr-FR"/>
        </w:rPr>
        <w:br/>
        <w:t xml:space="preserve">🟦 [Fonction — ex. : </w:t>
      </w:r>
      <w:proofErr w:type="spellStart"/>
      <w:r w:rsidRPr="000A6D30">
        <w:rPr>
          <w:lang w:val="fr-FR"/>
        </w:rPr>
        <w:t>Directeur·rice</w:t>
      </w:r>
      <w:proofErr w:type="spellEnd"/>
      <w:r w:rsidRPr="000A6D30">
        <w:rPr>
          <w:lang w:val="fr-FR"/>
        </w:rPr>
        <w:t xml:space="preserve"> / </w:t>
      </w:r>
      <w:proofErr w:type="spellStart"/>
      <w:r w:rsidRPr="000A6D30">
        <w:rPr>
          <w:lang w:val="fr-FR"/>
        </w:rPr>
        <w:t>Président·e</w:t>
      </w:r>
      <w:proofErr w:type="spellEnd"/>
      <w:r w:rsidRPr="000A6D30">
        <w:rPr>
          <w:lang w:val="fr-FR"/>
        </w:rPr>
        <w:t xml:space="preserve"> / Responsable des publics]</w:t>
      </w:r>
      <w:r w:rsidRPr="000A6D30">
        <w:rPr>
          <w:lang w:val="fr-FR"/>
        </w:rPr>
        <w:br/>
      </w:r>
      <w:r w:rsidRPr="000A6D30">
        <w:rPr>
          <w:b/>
          <w:bCs/>
          <w:lang w:val="fr-FR"/>
        </w:rPr>
        <w:t>🟦 [Nom de l’institution]</w:t>
      </w:r>
      <w:r w:rsidRPr="000A6D30">
        <w:rPr>
          <w:lang w:val="fr-FR"/>
        </w:rPr>
        <w:br/>
        <w:t>🟦 [Type — ex. : Musée · Centre d’art contemporain · FRAC · Galerie]</w:t>
      </w:r>
    </w:p>
    <w:p w14:paraId="14F09FB0" w14:textId="77777777" w:rsidR="000A6D30" w:rsidRPr="000A6D30" w:rsidRDefault="000A6D30" w:rsidP="000A6D30">
      <w:pPr>
        <w:pStyle w:val="Corpsdetexte"/>
        <w:rPr>
          <w:lang w:val="fr-FR"/>
        </w:rPr>
      </w:pPr>
      <w:r w:rsidRPr="000A6D30">
        <w:rPr>
          <w:lang w:val="fr-FR"/>
        </w:rPr>
        <w:t>🟦 [Adresse]</w:t>
      </w:r>
      <w:r w:rsidRPr="000A6D30">
        <w:rPr>
          <w:lang w:val="fr-FR"/>
        </w:rPr>
        <w:br/>
        <w:t>🟦 [Code postal · Ville]</w:t>
      </w:r>
      <w:r w:rsidRPr="000A6D30">
        <w:rPr>
          <w:lang w:val="fr-FR"/>
        </w:rPr>
        <w:br/>
        <w:t>🟦 [Courriel institutionnel] · 🟦 [Téléphone]</w:t>
      </w:r>
    </w:p>
    <w:p w14:paraId="6E2ACE2B" w14:textId="77777777" w:rsidR="000A6D30" w:rsidRPr="000A6D30" w:rsidRDefault="000A6D30" w:rsidP="000A6D30">
      <w:pPr>
        <w:pStyle w:val="Corpsdetexte"/>
        <w:rPr>
          <w:lang w:val="fr-FR"/>
        </w:rPr>
      </w:pPr>
      <w:r w:rsidRPr="000A6D30">
        <w:rPr>
          <w:lang w:val="fr-FR"/>
        </w:rPr>
        <w:t>🟦 [Ville], le 🟦 [date]</w:t>
      </w:r>
    </w:p>
    <w:p w14:paraId="7B344067" w14:textId="77777777" w:rsidR="000A6D30" w:rsidRPr="000A6D30" w:rsidRDefault="000A6D30" w:rsidP="000A6D30">
      <w:pPr>
        <w:rPr>
          <w:lang w:val="fr-FR"/>
        </w:rPr>
      </w:pPr>
      <w:r w:rsidRPr="000A6D30">
        <w:rPr>
          <w:lang w:val="fr-FR"/>
        </w:rPr>
        <w:pict w14:anchorId="12E1601A">
          <v:rect id="_x0000_i1026" style="width:0;height:1.5pt" o:hralign="center" o:hrstd="t" o:hr="t"/>
        </w:pict>
      </w:r>
    </w:p>
    <w:p w14:paraId="1E97A821" w14:textId="77777777" w:rsidR="000A6D30" w:rsidRPr="000A6D30" w:rsidRDefault="000A6D30" w:rsidP="000A6D30">
      <w:pPr>
        <w:pStyle w:val="FirstParagraph"/>
        <w:rPr>
          <w:lang w:val="fr-FR"/>
        </w:rPr>
      </w:pPr>
      <w:r w:rsidRPr="000A6D30">
        <w:rPr>
          <w:b/>
          <w:bCs/>
          <w:lang w:val="fr-FR"/>
        </w:rPr>
        <w:t>À l’attention de</w:t>
      </w:r>
      <w:r w:rsidRPr="000A6D30">
        <w:rPr>
          <w:lang w:val="fr-FR"/>
        </w:rPr>
        <w:br/>
        <w:t>🟦 Madame / Monsieur [Prénom Nom]</w:t>
      </w:r>
      <w:r w:rsidRPr="000A6D30">
        <w:rPr>
          <w:lang w:val="fr-FR"/>
        </w:rPr>
        <w:br/>
        <w:t>🟦 [Fonction — ex. : Délégué(e) régional(e), DRAC Grand Est / Direction Régionale Grand Est]</w:t>
      </w:r>
      <w:r w:rsidRPr="000A6D30">
        <w:rPr>
          <w:lang w:val="fr-FR"/>
        </w:rPr>
        <w:br/>
        <w:t>🟦 [Adresse du financeur]</w:t>
      </w:r>
    </w:p>
    <w:p w14:paraId="3B19C571" w14:textId="77777777" w:rsidR="000A6D30" w:rsidRPr="000A6D30" w:rsidRDefault="000A6D30" w:rsidP="000A6D30">
      <w:pPr>
        <w:pStyle w:val="Corpsdetexte"/>
        <w:rPr>
          <w:lang w:val="fr-FR"/>
        </w:rPr>
      </w:pPr>
      <w:r w:rsidRPr="000A6D30">
        <w:rPr>
          <w:b/>
          <w:bCs/>
          <w:lang w:val="fr-FR"/>
        </w:rPr>
        <w:t>Objet :</w:t>
      </w:r>
      <w:r w:rsidRPr="000A6D30">
        <w:rPr>
          <w:lang w:val="fr-FR"/>
        </w:rPr>
        <w:t xml:space="preserve"> Lettre de soutien au projet </w:t>
      </w:r>
      <w:r w:rsidRPr="000A6D30">
        <w:rPr>
          <w:b/>
          <w:bCs/>
          <w:lang w:val="fr-FR"/>
        </w:rPr>
        <w:t>AIMEDIArt</w:t>
      </w:r>
      <w:r w:rsidRPr="000A6D30">
        <w:rPr>
          <w:lang w:val="fr-FR"/>
        </w:rPr>
        <w:t xml:space="preserve"> — intention de participation comme structure pilote</w:t>
      </w:r>
      <w:r w:rsidRPr="000A6D30">
        <w:rPr>
          <w:lang w:val="fr-FR"/>
        </w:rPr>
        <w:br/>
      </w:r>
      <w:r w:rsidRPr="000A6D30">
        <w:rPr>
          <w:b/>
          <w:bCs/>
          <w:lang w:val="fr-FR"/>
        </w:rPr>
        <w:t>Porteur :</w:t>
      </w:r>
      <w:r w:rsidRPr="000A6D30">
        <w:rPr>
          <w:lang w:val="fr-FR"/>
        </w:rPr>
        <w:t xml:space="preserve"> M. Fabien DUPONT</w:t>
      </w:r>
    </w:p>
    <w:p w14:paraId="66B85684" w14:textId="77777777" w:rsidR="000A6D30" w:rsidRPr="000A6D30" w:rsidRDefault="000A6D30" w:rsidP="000A6D30">
      <w:pPr>
        <w:rPr>
          <w:lang w:val="fr-FR"/>
        </w:rPr>
      </w:pPr>
      <w:r w:rsidRPr="000A6D30">
        <w:rPr>
          <w:lang w:val="fr-FR"/>
        </w:rPr>
        <w:pict w14:anchorId="6B3089DA">
          <v:rect id="_x0000_i1027" style="width:0;height:1.5pt" o:hralign="center" o:hrstd="t" o:hr="t"/>
        </w:pict>
      </w:r>
    </w:p>
    <w:p w14:paraId="48DBF752" w14:textId="77777777" w:rsidR="000A6D30" w:rsidRPr="000A6D30" w:rsidRDefault="000A6D30" w:rsidP="000A6D30">
      <w:pPr>
        <w:pStyle w:val="FirstParagraph"/>
        <w:rPr>
          <w:lang w:val="fr-FR"/>
        </w:rPr>
      </w:pPr>
      <w:r w:rsidRPr="000A6D30">
        <w:rPr>
          <w:lang w:val="fr-FR"/>
        </w:rPr>
        <w:t>Madame, Monsieur,</w:t>
      </w:r>
    </w:p>
    <w:p w14:paraId="39ABD7CF" w14:textId="77777777" w:rsidR="000A6D30" w:rsidRPr="000A6D30" w:rsidRDefault="000A6D30" w:rsidP="000A6D30">
      <w:pPr>
        <w:pStyle w:val="Corpsdetexte"/>
        <w:rPr>
          <w:lang w:val="fr-FR"/>
        </w:rPr>
      </w:pPr>
      <w:r w:rsidRPr="000A6D30">
        <w:rPr>
          <w:lang w:val="fr-FR"/>
        </w:rPr>
        <w:t xml:space="preserve">La </w:t>
      </w:r>
      <w:r w:rsidRPr="000A6D30">
        <w:rPr>
          <w:b/>
          <w:bCs/>
          <w:lang w:val="fr-FR"/>
        </w:rPr>
        <w:t>🟦 [Nom de l’institution]</w:t>
      </w:r>
      <w:r w:rsidRPr="000A6D30">
        <w:rPr>
          <w:lang w:val="fr-FR"/>
        </w:rPr>
        <w:t xml:space="preserve"> souhaite apporter son </w:t>
      </w:r>
      <w:r w:rsidRPr="000A6D30">
        <w:rPr>
          <w:b/>
          <w:bCs/>
          <w:lang w:val="fr-FR"/>
        </w:rPr>
        <w:t>soutien</w:t>
      </w:r>
      <w:r w:rsidRPr="000A6D30">
        <w:rPr>
          <w:lang w:val="fr-FR"/>
        </w:rPr>
        <w:t xml:space="preserve"> au projet </w:t>
      </w:r>
      <w:r w:rsidRPr="000A6D30">
        <w:rPr>
          <w:b/>
          <w:bCs/>
          <w:lang w:val="fr-FR"/>
        </w:rPr>
        <w:t>AIMEDIArt</w:t>
      </w:r>
      <w:r w:rsidRPr="000A6D30">
        <w:rPr>
          <w:lang w:val="fr-FR"/>
        </w:rPr>
        <w:t xml:space="preserve">, plateforme de médiation culturelle numérique pour les arts visuels, et confirmer son </w:t>
      </w:r>
      <w:r w:rsidRPr="000A6D30">
        <w:rPr>
          <w:b/>
          <w:bCs/>
          <w:lang w:val="fr-FR"/>
        </w:rPr>
        <w:t>intention de participer</w:t>
      </w:r>
      <w:r w:rsidRPr="000A6D30">
        <w:rPr>
          <w:lang w:val="fr-FR"/>
        </w:rPr>
        <w:t xml:space="preserve"> à la phase pilote envisagée sur le territoire </w:t>
      </w:r>
      <w:r w:rsidRPr="000A6D30">
        <w:rPr>
          <w:b/>
          <w:bCs/>
          <w:lang w:val="fr-FR"/>
        </w:rPr>
        <w:t>🟦 [département / Grand Est]</w:t>
      </w:r>
      <w:r w:rsidRPr="000A6D30">
        <w:rPr>
          <w:lang w:val="fr-FR"/>
        </w:rPr>
        <w:t>.</w:t>
      </w:r>
    </w:p>
    <w:p w14:paraId="108303EF" w14:textId="77777777" w:rsidR="000A6D30" w:rsidRPr="000A6D30" w:rsidRDefault="000A6D30" w:rsidP="000A6D30">
      <w:pPr>
        <w:pStyle w:val="Titre2"/>
        <w:rPr>
          <w:lang w:val="fr-FR"/>
        </w:rPr>
      </w:pPr>
      <w:bookmarkStart w:id="1" w:name="contexte-et-intérêt-pour-notre-structure"/>
      <w:r w:rsidRPr="000A6D30">
        <w:rPr>
          <w:lang w:val="fr-FR"/>
        </w:rPr>
        <w:t>Contexte et intérêt pour notre structure</w:t>
      </w:r>
    </w:p>
    <w:p w14:paraId="0D3A923D" w14:textId="77777777" w:rsidR="000A6D30" w:rsidRPr="000A6D30" w:rsidRDefault="000A6D30" w:rsidP="000A6D30">
      <w:pPr>
        <w:pStyle w:val="FirstParagraph"/>
        <w:rPr>
          <w:lang w:val="fr-FR"/>
        </w:rPr>
      </w:pPr>
      <w:r w:rsidRPr="000A6D30">
        <w:rPr>
          <w:lang w:val="fr-FR"/>
        </w:rPr>
        <w:t xml:space="preserve">Notre institution accueille chaque année </w:t>
      </w:r>
      <w:r w:rsidRPr="000A6D30">
        <w:rPr>
          <w:b/>
          <w:bCs/>
          <w:lang w:val="fr-FR"/>
        </w:rPr>
        <w:t>🟦 [X]</w:t>
      </w:r>
      <w:r w:rsidRPr="000A6D30">
        <w:rPr>
          <w:lang w:val="fr-FR"/>
        </w:rPr>
        <w:t xml:space="preserve"> expositions et </w:t>
      </w:r>
      <w:r w:rsidRPr="000A6D30">
        <w:rPr>
          <w:b/>
          <w:bCs/>
          <w:lang w:val="fr-FR"/>
        </w:rPr>
        <w:t>🟦 [Y]</w:t>
      </w:r>
      <w:r w:rsidRPr="000A6D30">
        <w:rPr>
          <w:lang w:val="fr-FR"/>
        </w:rPr>
        <w:t xml:space="preserve"> visiteurs. La médiation numérique représente aujourd’hui un enjeu majeur : nos équipes consacrent un temps considérable à la rédaction de contenus, à la production audio et aux traductions, pour un résultat souvent hétérogène et peu mesurable.</w:t>
      </w:r>
    </w:p>
    <w:p w14:paraId="1B08DA4C" w14:textId="77777777" w:rsidR="000A6D30" w:rsidRPr="000A6D30" w:rsidRDefault="000A6D30" w:rsidP="000A6D30">
      <w:pPr>
        <w:pStyle w:val="Corpsdetexte"/>
        <w:rPr>
          <w:lang w:val="fr-FR"/>
        </w:rPr>
      </w:pPr>
      <w:r w:rsidRPr="000A6D30">
        <w:rPr>
          <w:lang w:val="fr-FR"/>
        </w:rPr>
        <w:lastRenderedPageBreak/>
        <w:t xml:space="preserve">Après découverte de la plateforme AIMEDIArt (démonstration réalisée le </w:t>
      </w:r>
      <w:r w:rsidRPr="000A6D30">
        <w:rPr>
          <w:b/>
          <w:bCs/>
          <w:lang w:val="fr-FR"/>
        </w:rPr>
        <w:t>🟦 [date]</w:t>
      </w:r>
      <w:r w:rsidRPr="000A6D30">
        <w:rPr>
          <w:lang w:val="fr-FR"/>
        </w:rPr>
        <w:t xml:space="preserve">) et échanges avec M. Fabien Dupont et </w:t>
      </w:r>
      <w:r w:rsidRPr="000A6D30">
        <w:rPr>
          <w:b/>
          <w:bCs/>
          <w:lang w:val="fr-FR"/>
        </w:rPr>
        <w:t>🟦 [Jean-Yves CAMUS / l’équipe projet]</w:t>
      </w:r>
      <w:r w:rsidRPr="000A6D30">
        <w:rPr>
          <w:lang w:val="fr-FR"/>
        </w:rPr>
        <w:t>, nous identifions un intérêt concret pour notre programmation :</w:t>
      </w:r>
    </w:p>
    <w:tbl>
      <w:tblPr>
        <w:tblStyle w:val="TableauGrille1Clair-Accentuation1"/>
        <w:tblW w:w="5000" w:type="pct"/>
        <w:tblLayout w:type="fixed"/>
        <w:tblLook w:val="0020" w:firstRow="1" w:lastRow="0" w:firstColumn="0" w:lastColumn="0" w:noHBand="0" w:noVBand="0"/>
      </w:tblPr>
      <w:tblGrid>
        <w:gridCol w:w="3844"/>
        <w:gridCol w:w="5552"/>
      </w:tblGrid>
      <w:tr w:rsidR="000A6D30" w:rsidRPr="000A6D30" w14:paraId="27C347EA" w14:textId="77777777" w:rsidTr="004319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240" w:type="dxa"/>
          </w:tcPr>
          <w:p w14:paraId="3DAB4890" w14:textId="77777777" w:rsidR="000A6D30" w:rsidRPr="000A6D30" w:rsidRDefault="000A6D30" w:rsidP="004319A6">
            <w:pPr>
              <w:pStyle w:val="Compact"/>
              <w:rPr>
                <w:lang w:val="fr-FR"/>
              </w:rPr>
            </w:pPr>
            <w:r w:rsidRPr="000A6D30">
              <w:rPr>
                <w:lang w:val="fr-FR"/>
              </w:rPr>
              <w:t>Besoin identifié</w:t>
            </w:r>
          </w:p>
        </w:tc>
        <w:tc>
          <w:tcPr>
            <w:tcW w:w="4680" w:type="dxa"/>
          </w:tcPr>
          <w:p w14:paraId="6F0B8391" w14:textId="77777777" w:rsidR="000A6D30" w:rsidRPr="000A6D30" w:rsidRDefault="000A6D30" w:rsidP="004319A6">
            <w:pPr>
              <w:pStyle w:val="Compact"/>
              <w:rPr>
                <w:lang w:val="fr-FR"/>
              </w:rPr>
            </w:pPr>
            <w:r w:rsidRPr="000A6D30">
              <w:rPr>
                <w:lang w:val="fr-FR"/>
              </w:rPr>
              <w:t>Apport AIMEDIArt attendu</w:t>
            </w:r>
          </w:p>
        </w:tc>
      </w:tr>
      <w:tr w:rsidR="000A6D30" w:rsidRPr="000A6D30" w14:paraId="634FC5CE" w14:textId="77777777" w:rsidTr="004319A6">
        <w:trPr>
          <w:trHeight w:val="658"/>
        </w:trPr>
        <w:tc>
          <w:tcPr>
            <w:tcW w:w="3240" w:type="dxa"/>
          </w:tcPr>
          <w:p w14:paraId="09AAA7C4" w14:textId="77777777" w:rsidR="000A6D30" w:rsidRPr="000A6D30" w:rsidRDefault="000A6D30" w:rsidP="004319A6">
            <w:pPr>
              <w:pStyle w:val="Compact"/>
              <w:rPr>
                <w:lang w:val="fr-FR"/>
              </w:rPr>
            </w:pPr>
            <w:r w:rsidRPr="000A6D30">
              <w:rPr>
                <w:lang w:val="fr-FR"/>
              </w:rPr>
              <w:t>Médiation multilingue</w:t>
            </w:r>
          </w:p>
        </w:tc>
        <w:tc>
          <w:tcPr>
            <w:tcW w:w="4680" w:type="dxa"/>
          </w:tcPr>
          <w:p w14:paraId="72F2AFD0" w14:textId="77777777" w:rsidR="000A6D30" w:rsidRPr="000A6D30" w:rsidRDefault="000A6D30" w:rsidP="004319A6">
            <w:pPr>
              <w:pStyle w:val="Compact"/>
              <w:rPr>
                <w:lang w:val="fr-FR"/>
              </w:rPr>
            </w:pPr>
            <w:r w:rsidRPr="000A6D30">
              <w:rPr>
                <w:lang w:val="fr-FR"/>
              </w:rPr>
              <w:t>5 langues · registres adaptés (enfant, grand public, expert)</w:t>
            </w:r>
          </w:p>
        </w:tc>
      </w:tr>
      <w:tr w:rsidR="000A6D30" w:rsidRPr="000A6D30" w14:paraId="239CF262" w14:textId="77777777" w:rsidTr="004319A6">
        <w:trPr>
          <w:trHeight w:val="658"/>
        </w:trPr>
        <w:tc>
          <w:tcPr>
            <w:tcW w:w="3240" w:type="dxa"/>
          </w:tcPr>
          <w:p w14:paraId="06646ACC" w14:textId="77777777" w:rsidR="000A6D30" w:rsidRPr="000A6D30" w:rsidRDefault="000A6D30" w:rsidP="004319A6">
            <w:pPr>
              <w:pStyle w:val="Compact"/>
              <w:rPr>
                <w:lang w:val="fr-FR"/>
              </w:rPr>
            </w:pPr>
            <w:r w:rsidRPr="000A6D30">
              <w:rPr>
                <w:lang w:val="fr-FR"/>
              </w:rPr>
              <w:t xml:space="preserve">Production </w:t>
            </w:r>
            <w:proofErr w:type="spellStart"/>
            <w:r w:rsidRPr="000A6D30">
              <w:rPr>
                <w:lang w:val="fr-FR"/>
              </w:rPr>
              <w:t>curatorale</w:t>
            </w:r>
            <w:proofErr w:type="spellEnd"/>
          </w:p>
        </w:tc>
        <w:tc>
          <w:tcPr>
            <w:tcW w:w="4680" w:type="dxa"/>
          </w:tcPr>
          <w:p w14:paraId="5561CA5B" w14:textId="77777777" w:rsidR="000A6D30" w:rsidRPr="000A6D30" w:rsidRDefault="000A6D30" w:rsidP="004319A6">
            <w:pPr>
              <w:pStyle w:val="Compact"/>
              <w:rPr>
                <w:lang w:val="fr-FR"/>
              </w:rPr>
            </w:pPr>
            <w:r w:rsidRPr="000A6D30">
              <w:rPr>
                <w:lang w:val="fr-FR"/>
              </w:rPr>
              <w:t>Parcours guidé photo → texte → audio → QR, avec validation éditoriale</w:t>
            </w:r>
          </w:p>
        </w:tc>
      </w:tr>
      <w:tr w:rsidR="000A6D30" w:rsidRPr="000A6D30" w14:paraId="6F74BACF" w14:textId="77777777" w:rsidTr="004319A6">
        <w:trPr>
          <w:trHeight w:val="658"/>
        </w:trPr>
        <w:tc>
          <w:tcPr>
            <w:tcW w:w="3240" w:type="dxa"/>
          </w:tcPr>
          <w:p w14:paraId="570B4D9A" w14:textId="77777777" w:rsidR="000A6D30" w:rsidRPr="000A6D30" w:rsidRDefault="000A6D30" w:rsidP="004319A6">
            <w:pPr>
              <w:pStyle w:val="Compact"/>
              <w:rPr>
                <w:lang w:val="fr-FR"/>
              </w:rPr>
            </w:pPr>
            <w:r w:rsidRPr="000A6D30">
              <w:rPr>
                <w:lang w:val="fr-FR"/>
              </w:rPr>
              <w:t>Retour aux artistes</w:t>
            </w:r>
          </w:p>
        </w:tc>
        <w:tc>
          <w:tcPr>
            <w:tcW w:w="4680" w:type="dxa"/>
          </w:tcPr>
          <w:p w14:paraId="67ACE908" w14:textId="77777777" w:rsidR="000A6D30" w:rsidRPr="000A6D30" w:rsidRDefault="000A6D30" w:rsidP="004319A6">
            <w:pPr>
              <w:pStyle w:val="Compact"/>
              <w:rPr>
                <w:lang w:val="fr-FR"/>
              </w:rPr>
            </w:pPr>
            <w:r w:rsidRPr="000A6D30">
              <w:rPr>
                <w:lang w:val="fr-FR"/>
              </w:rPr>
              <w:t>Statistiques d’émotion par œuvre exposée</w:t>
            </w:r>
          </w:p>
        </w:tc>
      </w:tr>
      <w:tr w:rsidR="000A6D30" w:rsidRPr="000A6D30" w14:paraId="31D3B4D0" w14:textId="77777777" w:rsidTr="004319A6">
        <w:trPr>
          <w:trHeight w:val="658"/>
        </w:trPr>
        <w:tc>
          <w:tcPr>
            <w:tcW w:w="3240" w:type="dxa"/>
          </w:tcPr>
          <w:p w14:paraId="6C2F8E68" w14:textId="77777777" w:rsidR="000A6D30" w:rsidRPr="000A6D30" w:rsidRDefault="000A6D30" w:rsidP="004319A6">
            <w:pPr>
              <w:pStyle w:val="Compact"/>
              <w:rPr>
                <w:lang w:val="fr-FR"/>
              </w:rPr>
            </w:pPr>
            <w:r w:rsidRPr="000A6D30">
              <w:rPr>
                <w:lang w:val="fr-FR"/>
              </w:rPr>
              <w:t>Rayonnement territorial</w:t>
            </w:r>
          </w:p>
        </w:tc>
        <w:tc>
          <w:tcPr>
            <w:tcW w:w="4680" w:type="dxa"/>
          </w:tcPr>
          <w:p w14:paraId="77772BAE" w14:textId="77777777" w:rsidR="000A6D30" w:rsidRPr="000A6D30" w:rsidRDefault="000A6D30" w:rsidP="004319A6">
            <w:pPr>
              <w:pStyle w:val="Compact"/>
              <w:rPr>
                <w:lang w:val="fr-FR"/>
              </w:rPr>
            </w:pPr>
            <w:r w:rsidRPr="000A6D30">
              <w:rPr>
                <w:lang w:val="fr-FR"/>
              </w:rPr>
              <w:t>Cartographie des publics — utile pour nos dossiers de financement</w:t>
            </w:r>
          </w:p>
        </w:tc>
      </w:tr>
      <w:tr w:rsidR="000A6D30" w:rsidRPr="000A6D30" w14:paraId="0FE0F80E" w14:textId="77777777" w:rsidTr="004319A6">
        <w:trPr>
          <w:trHeight w:val="658"/>
        </w:trPr>
        <w:tc>
          <w:tcPr>
            <w:tcW w:w="3240" w:type="dxa"/>
          </w:tcPr>
          <w:p w14:paraId="21CC5A1E" w14:textId="77777777" w:rsidR="000A6D30" w:rsidRPr="000A6D30" w:rsidRDefault="000A6D30" w:rsidP="004319A6">
            <w:pPr>
              <w:pStyle w:val="Compact"/>
              <w:rPr>
                <w:lang w:val="fr-FR"/>
              </w:rPr>
            </w:pPr>
            <w:r w:rsidRPr="000A6D30">
              <w:rPr>
                <w:lang w:val="fr-FR"/>
              </w:rPr>
              <w:t>Accessibilité public</w:t>
            </w:r>
          </w:p>
        </w:tc>
        <w:tc>
          <w:tcPr>
            <w:tcW w:w="4680" w:type="dxa"/>
          </w:tcPr>
          <w:p w14:paraId="37AA0079" w14:textId="77777777" w:rsidR="000A6D30" w:rsidRPr="000A6D30" w:rsidRDefault="000A6D30" w:rsidP="004319A6">
            <w:pPr>
              <w:pStyle w:val="Compact"/>
              <w:rPr>
                <w:lang w:val="fr-FR"/>
              </w:rPr>
            </w:pPr>
            <w:r w:rsidRPr="000A6D30">
              <w:rPr>
                <w:lang w:val="fr-FR"/>
              </w:rPr>
              <w:t>Scan QR · mobile web · sans application à installer</w:t>
            </w:r>
          </w:p>
        </w:tc>
      </w:tr>
    </w:tbl>
    <w:p w14:paraId="4498D93F" w14:textId="77777777" w:rsidR="000A6D30" w:rsidRPr="000A6D30" w:rsidRDefault="000A6D30" w:rsidP="000A6D30">
      <w:pPr>
        <w:pStyle w:val="Titre2"/>
        <w:rPr>
          <w:lang w:val="fr-FR"/>
        </w:rPr>
      </w:pPr>
      <w:bookmarkStart w:id="2" w:name="engagement-envisagé"/>
      <w:bookmarkEnd w:id="1"/>
      <w:r w:rsidRPr="000A6D30">
        <w:rPr>
          <w:lang w:val="fr-FR"/>
        </w:rPr>
        <w:t>Engagement envisagé</w:t>
      </w:r>
    </w:p>
    <w:p w14:paraId="36D32D83" w14:textId="77777777" w:rsidR="000A6D30" w:rsidRPr="000A6D30" w:rsidRDefault="000A6D30" w:rsidP="000A6D30">
      <w:pPr>
        <w:pStyle w:val="FirstParagraph"/>
        <w:rPr>
          <w:lang w:val="fr-FR"/>
        </w:rPr>
      </w:pPr>
      <w:r w:rsidRPr="000A6D30">
        <w:rPr>
          <w:lang w:val="fr-FR"/>
        </w:rPr>
        <w:t xml:space="preserve">En cas de soutien du projet par votre dispositif, la </w:t>
      </w:r>
      <w:r w:rsidRPr="000A6D30">
        <w:rPr>
          <w:b/>
          <w:bCs/>
          <w:lang w:val="fr-FR"/>
        </w:rPr>
        <w:t>🟦 [Nom de l’institution]</w:t>
      </w:r>
      <w:r w:rsidRPr="000A6D30">
        <w:rPr>
          <w:lang w:val="fr-FR"/>
        </w:rPr>
        <w:t xml:space="preserve"> s’engage à :</w:t>
      </w:r>
    </w:p>
    <w:p w14:paraId="5E85DC72" w14:textId="77777777" w:rsidR="000A6D30" w:rsidRPr="000A6D30" w:rsidRDefault="000A6D30" w:rsidP="000A6D30">
      <w:pPr>
        <w:pStyle w:val="Compact"/>
        <w:numPr>
          <w:ilvl w:val="0"/>
          <w:numId w:val="3"/>
        </w:numPr>
        <w:rPr>
          <w:lang w:val="fr-FR"/>
        </w:rPr>
      </w:pPr>
      <w:r w:rsidRPr="000A6D30">
        <w:rPr>
          <w:b/>
          <w:bCs/>
          <w:lang w:val="fr-FR"/>
        </w:rPr>
        <w:t>Tester la plateforme</w:t>
      </w:r>
      <w:r w:rsidRPr="000A6D30">
        <w:rPr>
          <w:lang w:val="fr-FR"/>
        </w:rPr>
        <w:t xml:space="preserve"> sur </w:t>
      </w:r>
      <w:r w:rsidRPr="000A6D30">
        <w:rPr>
          <w:b/>
          <w:bCs/>
          <w:lang w:val="fr-FR"/>
        </w:rPr>
        <w:t>🟦 [une exposition / N œuvres]</w:t>
      </w:r>
      <w:r w:rsidRPr="000A6D30">
        <w:rPr>
          <w:lang w:val="fr-FR"/>
        </w:rPr>
        <w:t xml:space="preserve"> prévue </w:t>
      </w:r>
      <w:r w:rsidRPr="000A6D30">
        <w:rPr>
          <w:b/>
          <w:bCs/>
          <w:lang w:val="fr-FR"/>
        </w:rPr>
        <w:t>🟦 [période — ex. : automne 2026]</w:t>
      </w:r>
      <w:r w:rsidRPr="000A6D30">
        <w:rPr>
          <w:lang w:val="fr-FR"/>
        </w:rPr>
        <w:t xml:space="preserve"> ;</w:t>
      </w:r>
    </w:p>
    <w:p w14:paraId="5066E3CB" w14:textId="77777777" w:rsidR="000A6D30" w:rsidRPr="000A6D30" w:rsidRDefault="000A6D30" w:rsidP="000A6D30">
      <w:pPr>
        <w:pStyle w:val="Compact"/>
        <w:numPr>
          <w:ilvl w:val="0"/>
          <w:numId w:val="3"/>
        </w:numPr>
        <w:rPr>
          <w:lang w:val="fr-FR"/>
        </w:rPr>
      </w:pPr>
      <w:r w:rsidRPr="000A6D30">
        <w:rPr>
          <w:b/>
          <w:bCs/>
          <w:lang w:val="fr-FR"/>
        </w:rPr>
        <w:t>Mobiliser une personne référente</w:t>
      </w:r>
      <w:r w:rsidRPr="000A6D30">
        <w:rPr>
          <w:lang w:val="fr-FR"/>
        </w:rPr>
        <w:t xml:space="preserve"> (médiation / exposition) pour l’appropriation de l’outil et le retour d’expérience ;</w:t>
      </w:r>
    </w:p>
    <w:p w14:paraId="163DCF8B" w14:textId="77777777" w:rsidR="000A6D30" w:rsidRPr="000A6D30" w:rsidRDefault="000A6D30" w:rsidP="000A6D30">
      <w:pPr>
        <w:pStyle w:val="Compact"/>
        <w:numPr>
          <w:ilvl w:val="0"/>
          <w:numId w:val="3"/>
        </w:numPr>
        <w:rPr>
          <w:lang w:val="fr-FR"/>
        </w:rPr>
      </w:pPr>
      <w:r w:rsidRPr="000A6D30">
        <w:rPr>
          <w:b/>
          <w:bCs/>
          <w:lang w:val="fr-FR"/>
        </w:rPr>
        <w:t>Participer à une restitution</w:t>
      </w:r>
      <w:r w:rsidRPr="000A6D30">
        <w:rPr>
          <w:lang w:val="fr-FR"/>
        </w:rPr>
        <w:t xml:space="preserve"> intermédiaire (M10) et au bilan final (M18) du projet ;</w:t>
      </w:r>
    </w:p>
    <w:p w14:paraId="5C4FD771" w14:textId="77777777" w:rsidR="000A6D30" w:rsidRPr="000A6D30" w:rsidRDefault="000A6D30" w:rsidP="000A6D30">
      <w:pPr>
        <w:pStyle w:val="Compact"/>
        <w:numPr>
          <w:ilvl w:val="0"/>
          <w:numId w:val="3"/>
        </w:numPr>
        <w:rPr>
          <w:lang w:val="fr-FR"/>
        </w:rPr>
      </w:pPr>
      <w:r w:rsidRPr="000A6D30">
        <w:rPr>
          <w:b/>
          <w:bCs/>
          <w:lang w:val="fr-FR"/>
        </w:rPr>
        <w:t>Contribuer à la diffusion</w:t>
      </w:r>
      <w:r w:rsidRPr="000A6D30">
        <w:rPr>
          <w:lang w:val="fr-FR"/>
        </w:rPr>
        <w:t xml:space="preserve"> du dispositif auprès des réseaux professionnels </w:t>
      </w:r>
      <w:r w:rsidRPr="000A6D30">
        <w:rPr>
          <w:b/>
          <w:bCs/>
          <w:lang w:val="fr-FR"/>
        </w:rPr>
        <w:t>🟦 [DCA / musées de la région / …]</w:t>
      </w:r>
      <w:r w:rsidRPr="000A6D30">
        <w:rPr>
          <w:lang w:val="fr-FR"/>
        </w:rPr>
        <w:t xml:space="preserve"> dont nous sommes partenaires.</w:t>
      </w:r>
    </w:p>
    <w:p w14:paraId="7E0902FB" w14:textId="77777777" w:rsidR="000A6D30" w:rsidRPr="000A6D30" w:rsidRDefault="000A6D30" w:rsidP="000A6D30">
      <w:pPr>
        <w:pStyle w:val="FirstParagraph"/>
        <w:rPr>
          <w:lang w:val="fr-FR"/>
        </w:rPr>
      </w:pPr>
      <w:r w:rsidRPr="000A6D30">
        <w:rPr>
          <w:lang w:val="fr-FR"/>
        </w:rPr>
        <w:t xml:space="preserve">Cette participation s’inscrit dans notre politique de </w:t>
      </w:r>
      <w:r w:rsidRPr="000A6D30">
        <w:rPr>
          <w:b/>
          <w:bCs/>
          <w:lang w:val="fr-FR"/>
        </w:rPr>
        <w:t>transition numérique</w:t>
      </w:r>
      <w:r w:rsidRPr="000A6D30">
        <w:rPr>
          <w:lang w:val="fr-FR"/>
        </w:rPr>
        <w:t xml:space="preserve"> et de renforcement de la </w:t>
      </w:r>
      <w:r w:rsidRPr="000A6D30">
        <w:rPr>
          <w:b/>
          <w:bCs/>
          <w:lang w:val="fr-FR"/>
        </w:rPr>
        <w:t>médiation auprès de publics diversifiés</w:t>
      </w:r>
      <w:r w:rsidRPr="000A6D30">
        <w:rPr>
          <w:lang w:val="fr-FR"/>
        </w:rPr>
        <w:t xml:space="preserve"> (scolaires, touristes, public local).</w:t>
      </w:r>
    </w:p>
    <w:p w14:paraId="3AC45DD5" w14:textId="77777777" w:rsidR="000A6D30" w:rsidRPr="000A6D30" w:rsidRDefault="000A6D30" w:rsidP="000A6D30">
      <w:pPr>
        <w:pStyle w:val="Titre2"/>
        <w:rPr>
          <w:lang w:val="fr-FR"/>
        </w:rPr>
      </w:pPr>
      <w:bookmarkStart w:id="3" w:name="retombées-attendues"/>
      <w:bookmarkEnd w:id="2"/>
      <w:r w:rsidRPr="000A6D30">
        <w:rPr>
          <w:lang w:val="fr-FR"/>
        </w:rPr>
        <w:t>Retombées attendues</w:t>
      </w:r>
    </w:p>
    <w:p w14:paraId="1A507798" w14:textId="77777777" w:rsidR="000A6D30" w:rsidRPr="000A6D30" w:rsidRDefault="000A6D30" w:rsidP="000A6D30">
      <w:pPr>
        <w:pStyle w:val="FirstParagraph"/>
        <w:rPr>
          <w:lang w:val="fr-FR"/>
        </w:rPr>
      </w:pPr>
      <w:r w:rsidRPr="000A6D30">
        <w:rPr>
          <w:lang w:val="fr-FR"/>
        </w:rPr>
        <w:t xml:space="preserve">Pour notre institution : </w:t>
      </w:r>
    </w:p>
    <w:p w14:paraId="1C08B313" w14:textId="77777777" w:rsidR="000A6D30" w:rsidRPr="000A6D30" w:rsidRDefault="000A6D30" w:rsidP="000A6D30">
      <w:pPr>
        <w:pStyle w:val="FirstParagraph"/>
        <w:numPr>
          <w:ilvl w:val="0"/>
          <w:numId w:val="26"/>
        </w:numPr>
        <w:rPr>
          <w:lang w:val="fr-FR"/>
        </w:rPr>
      </w:pPr>
      <w:r w:rsidRPr="000A6D30">
        <w:rPr>
          <w:lang w:val="fr-FR"/>
        </w:rPr>
        <w:t xml:space="preserve">gain de temps sur la production de médiation pour l’exposition pilote ; </w:t>
      </w:r>
    </w:p>
    <w:p w14:paraId="14CAA3DE" w14:textId="77777777" w:rsidR="000A6D30" w:rsidRPr="000A6D30" w:rsidRDefault="000A6D30" w:rsidP="000A6D30">
      <w:pPr>
        <w:pStyle w:val="FirstParagraph"/>
        <w:numPr>
          <w:ilvl w:val="0"/>
          <w:numId w:val="26"/>
        </w:numPr>
        <w:rPr>
          <w:lang w:val="fr-FR"/>
        </w:rPr>
      </w:pPr>
      <w:r w:rsidRPr="000A6D30">
        <w:rPr>
          <w:lang w:val="fr-FR"/>
        </w:rPr>
        <w:t xml:space="preserve">données qualitatives (émotion, origine géographique des visiteurs) exploitables dans nos rapports d’activité ; </w:t>
      </w:r>
    </w:p>
    <w:p w14:paraId="3CFD2575" w14:textId="77777777" w:rsidR="000A6D30" w:rsidRPr="000A6D30" w:rsidRDefault="000A6D30" w:rsidP="000A6D30">
      <w:pPr>
        <w:pStyle w:val="FirstParagraph"/>
        <w:numPr>
          <w:ilvl w:val="0"/>
          <w:numId w:val="26"/>
        </w:numPr>
        <w:rPr>
          <w:lang w:val="fr-FR"/>
        </w:rPr>
      </w:pPr>
      <w:r w:rsidRPr="000A6D30">
        <w:rPr>
          <w:lang w:val="fr-FR"/>
        </w:rPr>
        <w:t>expérience visiteur enrichie sans investissement lourd en infrastructure.</w:t>
      </w:r>
    </w:p>
    <w:p w14:paraId="5692E0FB" w14:textId="77777777" w:rsidR="000A6D30" w:rsidRPr="000A6D30" w:rsidRDefault="000A6D30" w:rsidP="000A6D30">
      <w:pPr>
        <w:pStyle w:val="Corpsdetexte"/>
        <w:rPr>
          <w:lang w:val="fr-FR"/>
        </w:rPr>
      </w:pPr>
      <w:r w:rsidRPr="000A6D30">
        <w:rPr>
          <w:lang w:val="fr-FR"/>
        </w:rPr>
        <w:t xml:space="preserve">Pour le territoire : </w:t>
      </w:r>
    </w:p>
    <w:p w14:paraId="5BCDD11A" w14:textId="77777777" w:rsidR="000A6D30" w:rsidRPr="000A6D30" w:rsidRDefault="000A6D30" w:rsidP="000A6D30">
      <w:pPr>
        <w:pStyle w:val="Corpsdetexte"/>
        <w:numPr>
          <w:ilvl w:val="0"/>
          <w:numId w:val="26"/>
        </w:numPr>
        <w:rPr>
          <w:lang w:val="fr-FR"/>
        </w:rPr>
      </w:pPr>
      <w:r w:rsidRPr="000A6D30">
        <w:rPr>
          <w:lang w:val="fr-FR"/>
        </w:rPr>
        <w:t xml:space="preserve">démonstration d’un outil numérique français, développé et déployé avec des acteurs du </w:t>
      </w:r>
      <w:r w:rsidRPr="000A6D30">
        <w:rPr>
          <w:b/>
          <w:bCs/>
          <w:lang w:val="fr-FR"/>
        </w:rPr>
        <w:t>Grand Est</w:t>
      </w:r>
      <w:r w:rsidRPr="000A6D30">
        <w:rPr>
          <w:lang w:val="fr-FR"/>
        </w:rPr>
        <w:t xml:space="preserve"> ; </w:t>
      </w:r>
    </w:p>
    <w:p w14:paraId="01DBBD13" w14:textId="77777777" w:rsidR="000A6D30" w:rsidRPr="000A6D30" w:rsidRDefault="000A6D30" w:rsidP="000A6D30">
      <w:pPr>
        <w:pStyle w:val="Corpsdetexte"/>
        <w:numPr>
          <w:ilvl w:val="0"/>
          <w:numId w:val="26"/>
        </w:numPr>
        <w:rPr>
          <w:lang w:val="fr-FR"/>
        </w:rPr>
      </w:pPr>
      <w:r w:rsidRPr="000A6D30">
        <w:rPr>
          <w:lang w:val="fr-FR"/>
        </w:rPr>
        <w:lastRenderedPageBreak/>
        <w:t xml:space="preserve">contribution à la visibilité de la création contemporaine </w:t>
      </w:r>
      <w:r w:rsidRPr="000A6D30">
        <w:rPr>
          <w:b/>
          <w:bCs/>
          <w:lang w:val="fr-FR"/>
        </w:rPr>
        <w:t>🟦 [photographique / visuelle]</w:t>
      </w:r>
      <w:r w:rsidRPr="000A6D30">
        <w:rPr>
          <w:lang w:val="fr-FR"/>
        </w:rPr>
        <w:t xml:space="preserve"> régionale.</w:t>
      </w:r>
    </w:p>
    <w:p w14:paraId="65F12138" w14:textId="77777777" w:rsidR="000A6D30" w:rsidRPr="000A6D30" w:rsidRDefault="000A6D30" w:rsidP="000A6D30">
      <w:pPr>
        <w:pStyle w:val="Titre2"/>
        <w:rPr>
          <w:lang w:val="fr-FR"/>
        </w:rPr>
      </w:pPr>
      <w:bookmarkStart w:id="4" w:name="soutien-à-la-demande-de-financement"/>
      <w:bookmarkEnd w:id="3"/>
      <w:r w:rsidRPr="000A6D30">
        <w:rPr>
          <w:lang w:val="fr-FR"/>
        </w:rPr>
        <w:t>Soutien à la demande de financement</w:t>
      </w:r>
    </w:p>
    <w:p w14:paraId="6E945EB3" w14:textId="77777777" w:rsidR="000A6D30" w:rsidRPr="000A6D30" w:rsidRDefault="000A6D30" w:rsidP="000A6D30">
      <w:pPr>
        <w:pStyle w:val="FirstParagraph"/>
        <w:rPr>
          <w:lang w:val="fr-FR"/>
        </w:rPr>
      </w:pPr>
      <w:r w:rsidRPr="000A6D30">
        <w:rPr>
          <w:lang w:val="fr-FR"/>
        </w:rPr>
        <w:t xml:space="preserve">Nous considérons que le financement sollicité auprès de </w:t>
      </w:r>
      <w:r w:rsidRPr="000A6D30">
        <w:rPr>
          <w:b/>
          <w:bCs/>
          <w:lang w:val="fr-FR"/>
        </w:rPr>
        <w:t>🟦 [DRAC SNI — 25 000 € / Région Grand Est — 40 000 € / CNC — 28 000 €]</w:t>
      </w:r>
      <w:r w:rsidRPr="000A6D30">
        <w:rPr>
          <w:lang w:val="fr-FR"/>
        </w:rPr>
        <w:t xml:space="preserve"> est </w:t>
      </w:r>
      <w:r w:rsidRPr="000A6D30">
        <w:rPr>
          <w:b/>
          <w:bCs/>
          <w:lang w:val="fr-FR"/>
        </w:rPr>
        <w:t>justifié</w:t>
      </w:r>
      <w:r w:rsidRPr="000A6D30">
        <w:rPr>
          <w:lang w:val="fr-FR"/>
        </w:rPr>
        <w:t xml:space="preserve"> par l’impact culturel attendu et par la nécessité d’accompagner les institutions dans l’appropriation d’un service numérique innovant — pas seulement sa conception technique.</w:t>
      </w:r>
    </w:p>
    <w:p w14:paraId="4D01E573" w14:textId="77777777" w:rsidR="000A6D30" w:rsidRPr="000A6D30" w:rsidRDefault="000A6D30" w:rsidP="000A6D30">
      <w:pPr>
        <w:pStyle w:val="Corpsdetexte"/>
        <w:rPr>
          <w:lang w:val="fr-FR"/>
        </w:rPr>
      </w:pPr>
      <w:r w:rsidRPr="000A6D30">
        <w:rPr>
          <w:lang w:val="fr-FR"/>
        </w:rPr>
        <w:t>Nous restons disponibles pour tout échange complémentaire.</w:t>
      </w:r>
    </w:p>
    <w:p w14:paraId="5CCC4052" w14:textId="77777777" w:rsidR="000A6D30" w:rsidRPr="000A6D30" w:rsidRDefault="000A6D30" w:rsidP="000A6D30">
      <w:pPr>
        <w:pStyle w:val="Corpsdetexte"/>
        <w:rPr>
          <w:lang w:val="fr-FR"/>
        </w:rPr>
      </w:pPr>
      <w:r w:rsidRPr="000A6D30">
        <w:rPr>
          <w:lang w:val="fr-FR"/>
        </w:rPr>
        <w:t>Je vous prie d’agréer, Madame, Monsieur, l’expression de ma considération distinguée.</w:t>
      </w:r>
    </w:p>
    <w:p w14:paraId="22CC77F0" w14:textId="77777777" w:rsidR="000A6D30" w:rsidRPr="000A6D30" w:rsidRDefault="000A6D30" w:rsidP="000A6D30">
      <w:pPr>
        <w:pStyle w:val="Corpsdetexte"/>
        <w:rPr>
          <w:lang w:val="fr-FR"/>
        </w:rPr>
      </w:pPr>
      <w:r w:rsidRPr="000A6D30">
        <w:rPr>
          <w:lang w:val="fr-FR"/>
        </w:rPr>
        <w:t> </w:t>
      </w:r>
    </w:p>
    <w:p w14:paraId="1921E61E" w14:textId="77777777" w:rsidR="000A6D30" w:rsidRPr="000A6D30" w:rsidRDefault="000A6D30" w:rsidP="000A6D30">
      <w:pPr>
        <w:pStyle w:val="Corpsdetexte"/>
        <w:rPr>
          <w:lang w:val="fr-FR"/>
        </w:rPr>
      </w:pPr>
      <w:r w:rsidRPr="000A6D30">
        <w:rPr>
          <w:b/>
          <w:bCs/>
          <w:lang w:val="fr-FR"/>
        </w:rPr>
        <w:t>🟦 [Prénom NOM]</w:t>
      </w:r>
      <w:r w:rsidRPr="000A6D30">
        <w:rPr>
          <w:lang w:val="fr-FR"/>
        </w:rPr>
        <w:br/>
        <w:t>🟦 [Fonction]</w:t>
      </w:r>
      <w:r w:rsidRPr="000A6D30">
        <w:rPr>
          <w:lang w:val="fr-FR"/>
        </w:rPr>
        <w:br/>
      </w:r>
      <w:r w:rsidRPr="000A6D30">
        <w:rPr>
          <w:b/>
          <w:bCs/>
          <w:lang w:val="fr-FR"/>
        </w:rPr>
        <w:t>🟦 [Nom de l’institution]</w:t>
      </w:r>
    </w:p>
    <w:p w14:paraId="4485BBA7" w14:textId="77777777" w:rsidR="000A6D30" w:rsidRPr="000A6D30" w:rsidRDefault="000A6D30" w:rsidP="000A6D30">
      <w:pPr>
        <w:rPr>
          <w:lang w:val="fr-FR"/>
        </w:rPr>
      </w:pPr>
      <w:r w:rsidRPr="000A6D30">
        <w:rPr>
          <w:lang w:val="fr-FR"/>
        </w:rPr>
        <w:pict w14:anchorId="40256A2E">
          <v:rect id="_x0000_i1028" style="width:0;height:1.5pt" o:hralign="center" o:hrstd="t" o:hr="t"/>
        </w:pict>
      </w:r>
    </w:p>
    <w:p w14:paraId="597CDCB1" w14:textId="77777777" w:rsidR="000A6D30" w:rsidRPr="000A6D30" w:rsidRDefault="000A6D30" w:rsidP="000A6D30">
      <w:pPr>
        <w:pStyle w:val="Titre2"/>
        <w:rPr>
          <w:lang w:val="fr-FR"/>
        </w:rPr>
      </w:pPr>
      <w:bookmarkStart w:id="5" w:name="variante-courte-formulaire-en-ligne"/>
      <w:bookmarkEnd w:id="4"/>
      <w:r w:rsidRPr="000A6D30">
        <w:rPr>
          <w:lang w:val="fr-FR"/>
        </w:rPr>
        <w:t>Variante courte (formulaire en ligne)</w:t>
      </w:r>
    </w:p>
    <w:p w14:paraId="262B6924" w14:textId="77777777" w:rsidR="000A6D30" w:rsidRPr="000A6D30" w:rsidRDefault="000A6D30" w:rsidP="000A6D30">
      <w:pPr>
        <w:pStyle w:val="Normalcentr"/>
        <w:rPr>
          <w:lang w:val="fr-FR"/>
        </w:rPr>
      </w:pPr>
      <w:r w:rsidRPr="000A6D30">
        <w:rPr>
          <w:i/>
          <w:iCs/>
          <w:lang w:val="fr-FR"/>
        </w:rPr>
        <w:t>« La [Institution] soutient le projet AIMEDIArt et confirme son intention de participer comme structure pilote sur [période], pour une exposition de [N] œuvres. L’outil répond à un besoin concret de médiation multilingue et de mesure de l’engagement du public, au bénéfice des artistes exposés et de nos visiteurs. »</w:t>
      </w:r>
    </w:p>
    <w:p w14:paraId="6A6D40B3" w14:textId="77777777" w:rsidR="000A6D30" w:rsidRPr="000A6D30" w:rsidRDefault="000A6D30" w:rsidP="000A6D30">
      <w:pPr>
        <w:rPr>
          <w:lang w:val="fr-FR"/>
        </w:rPr>
      </w:pPr>
      <w:r w:rsidRPr="000A6D30">
        <w:rPr>
          <w:lang w:val="fr-FR"/>
        </w:rPr>
        <w:pict w14:anchorId="76673575">
          <v:rect id="_x0000_i1029" style="width:0;height:1.5pt" o:hralign="center" o:hrstd="t" o:hr="t"/>
        </w:pict>
      </w:r>
    </w:p>
    <w:p w14:paraId="7C57FCD3" w14:textId="77777777" w:rsidR="000A6D30" w:rsidRPr="000A6D30" w:rsidRDefault="000A6D30" w:rsidP="000A6D30">
      <w:pPr>
        <w:pStyle w:val="Titre2"/>
        <w:rPr>
          <w:lang w:val="fr-FR"/>
        </w:rPr>
      </w:pPr>
      <w:bookmarkStart w:id="6" w:name="Xc855c21b9bb01ff77561ace2a4d46cb09024dfb"/>
      <w:bookmarkEnd w:id="5"/>
      <w:r w:rsidRPr="000A6D30">
        <w:rPr>
          <w:lang w:val="fr-FR"/>
        </w:rPr>
        <w:t>Suggestions d’institutions pilotes Grand Est (à démarcher)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40"/>
        <w:gridCol w:w="2291"/>
        <w:gridCol w:w="2497"/>
      </w:tblGrid>
      <w:tr w:rsidR="000A6D30" w:rsidRPr="000A6D30" w14:paraId="51439D6D" w14:textId="77777777" w:rsidTr="004319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68B16C6" w14:textId="77777777" w:rsidR="000A6D30" w:rsidRPr="000A6D30" w:rsidRDefault="000A6D30" w:rsidP="004319A6">
            <w:pPr>
              <w:pStyle w:val="Compact"/>
              <w:rPr>
                <w:lang w:val="fr-FR"/>
              </w:rPr>
            </w:pPr>
            <w:r w:rsidRPr="000A6D30">
              <w:rPr>
                <w:lang w:val="fr-FR"/>
              </w:rPr>
              <w:t>Territoire</w:t>
            </w:r>
          </w:p>
        </w:tc>
        <w:tc>
          <w:tcPr>
            <w:tcW w:w="0" w:type="auto"/>
          </w:tcPr>
          <w:p w14:paraId="30F587F7" w14:textId="77777777" w:rsidR="000A6D30" w:rsidRPr="000A6D30" w:rsidRDefault="000A6D30" w:rsidP="004319A6">
            <w:pPr>
              <w:pStyle w:val="Compact"/>
              <w:rPr>
                <w:lang w:val="fr-FR"/>
              </w:rPr>
            </w:pPr>
            <w:r w:rsidRPr="000A6D30">
              <w:rPr>
                <w:lang w:val="fr-FR"/>
              </w:rPr>
              <w:t>Type</w:t>
            </w:r>
          </w:p>
        </w:tc>
        <w:tc>
          <w:tcPr>
            <w:tcW w:w="0" w:type="auto"/>
          </w:tcPr>
          <w:p w14:paraId="566DE6FF" w14:textId="77777777" w:rsidR="000A6D30" w:rsidRPr="000A6D30" w:rsidRDefault="000A6D30" w:rsidP="004319A6">
            <w:pPr>
              <w:pStyle w:val="Compact"/>
              <w:rPr>
                <w:lang w:val="fr-FR"/>
              </w:rPr>
            </w:pPr>
            <w:r w:rsidRPr="000A6D30">
              <w:rPr>
                <w:lang w:val="fr-FR"/>
              </w:rPr>
              <w:t>Piste</w:t>
            </w:r>
          </w:p>
        </w:tc>
      </w:tr>
      <w:tr w:rsidR="000A6D30" w:rsidRPr="000A6D30" w14:paraId="4CBFFF22" w14:textId="77777777" w:rsidTr="004319A6">
        <w:tc>
          <w:tcPr>
            <w:tcW w:w="0" w:type="auto"/>
          </w:tcPr>
          <w:p w14:paraId="29FB41CE" w14:textId="77777777" w:rsidR="000A6D30" w:rsidRPr="000A6D30" w:rsidRDefault="000A6D30" w:rsidP="004319A6">
            <w:pPr>
              <w:pStyle w:val="Compact"/>
              <w:rPr>
                <w:lang w:val="fr-FR"/>
              </w:rPr>
            </w:pPr>
            <w:r w:rsidRPr="000A6D30">
              <w:rPr>
                <w:lang w:val="fr-FR"/>
              </w:rPr>
              <w:t>Moselle</w:t>
            </w:r>
          </w:p>
        </w:tc>
        <w:tc>
          <w:tcPr>
            <w:tcW w:w="0" w:type="auto"/>
          </w:tcPr>
          <w:p w14:paraId="27184232" w14:textId="77777777" w:rsidR="000A6D30" w:rsidRPr="000A6D30" w:rsidRDefault="000A6D30" w:rsidP="004319A6">
            <w:pPr>
              <w:pStyle w:val="Compact"/>
              <w:rPr>
                <w:lang w:val="fr-FR"/>
              </w:rPr>
            </w:pPr>
            <w:r w:rsidRPr="000A6D30">
              <w:rPr>
                <w:lang w:val="fr-FR"/>
              </w:rPr>
              <w:t>Musée / centre d’art</w:t>
            </w:r>
          </w:p>
        </w:tc>
        <w:tc>
          <w:tcPr>
            <w:tcW w:w="0" w:type="auto"/>
          </w:tcPr>
          <w:p w14:paraId="68B04124" w14:textId="77777777" w:rsidR="000A6D30" w:rsidRPr="000A6D30" w:rsidRDefault="000A6D30" w:rsidP="004319A6">
            <w:pPr>
              <w:pStyle w:val="Compact"/>
              <w:rPr>
                <w:lang w:val="fr-FR"/>
              </w:rPr>
            </w:pPr>
            <w:r w:rsidRPr="000A6D30">
              <w:rPr>
                <w:lang w:val="fr-FR"/>
              </w:rPr>
              <w:t>Metz, Thionville</w:t>
            </w:r>
          </w:p>
        </w:tc>
      </w:tr>
      <w:tr w:rsidR="000A6D30" w:rsidRPr="000A6D30" w14:paraId="20A0ADDB" w14:textId="77777777" w:rsidTr="004319A6">
        <w:tc>
          <w:tcPr>
            <w:tcW w:w="0" w:type="auto"/>
          </w:tcPr>
          <w:p w14:paraId="7CAB9B42" w14:textId="77777777" w:rsidR="000A6D30" w:rsidRPr="000A6D30" w:rsidRDefault="000A6D30" w:rsidP="004319A6">
            <w:pPr>
              <w:pStyle w:val="Compact"/>
              <w:rPr>
                <w:lang w:val="fr-FR"/>
              </w:rPr>
            </w:pPr>
            <w:r w:rsidRPr="000A6D30">
              <w:rPr>
                <w:lang w:val="fr-FR"/>
              </w:rPr>
              <w:t>Alsace</w:t>
            </w:r>
          </w:p>
        </w:tc>
        <w:tc>
          <w:tcPr>
            <w:tcW w:w="0" w:type="auto"/>
          </w:tcPr>
          <w:p w14:paraId="5E701FFF" w14:textId="77777777" w:rsidR="000A6D30" w:rsidRPr="000A6D30" w:rsidRDefault="000A6D30" w:rsidP="004319A6">
            <w:pPr>
              <w:pStyle w:val="Compact"/>
              <w:rPr>
                <w:lang w:val="fr-FR"/>
              </w:rPr>
            </w:pPr>
            <w:r w:rsidRPr="000A6D30">
              <w:rPr>
                <w:lang w:val="fr-FR"/>
              </w:rPr>
              <w:t>Musée</w:t>
            </w:r>
          </w:p>
        </w:tc>
        <w:tc>
          <w:tcPr>
            <w:tcW w:w="0" w:type="auto"/>
          </w:tcPr>
          <w:p w14:paraId="0E885E92" w14:textId="77777777" w:rsidR="000A6D30" w:rsidRPr="000A6D30" w:rsidRDefault="000A6D30" w:rsidP="004319A6">
            <w:pPr>
              <w:pStyle w:val="Compact"/>
              <w:rPr>
                <w:lang w:val="fr-FR"/>
              </w:rPr>
            </w:pPr>
            <w:r w:rsidRPr="000A6D30">
              <w:rPr>
                <w:lang w:val="fr-FR"/>
              </w:rPr>
              <w:t>Strasbourg, Mulhouse</w:t>
            </w:r>
          </w:p>
        </w:tc>
      </w:tr>
      <w:tr w:rsidR="000A6D30" w:rsidRPr="000A6D30" w14:paraId="00E9831B" w14:textId="77777777" w:rsidTr="004319A6">
        <w:tc>
          <w:tcPr>
            <w:tcW w:w="0" w:type="auto"/>
          </w:tcPr>
          <w:p w14:paraId="4F3A617B" w14:textId="77777777" w:rsidR="000A6D30" w:rsidRPr="000A6D30" w:rsidRDefault="000A6D30" w:rsidP="004319A6">
            <w:pPr>
              <w:pStyle w:val="Compact"/>
              <w:rPr>
                <w:lang w:val="fr-FR"/>
              </w:rPr>
            </w:pPr>
            <w:r w:rsidRPr="000A6D30">
              <w:rPr>
                <w:lang w:val="fr-FR"/>
              </w:rPr>
              <w:t>Champagne-Ardenne</w:t>
            </w:r>
          </w:p>
        </w:tc>
        <w:tc>
          <w:tcPr>
            <w:tcW w:w="0" w:type="auto"/>
          </w:tcPr>
          <w:p w14:paraId="0DBA8AFF" w14:textId="77777777" w:rsidR="000A6D30" w:rsidRPr="000A6D30" w:rsidRDefault="000A6D30" w:rsidP="004319A6">
            <w:pPr>
              <w:pStyle w:val="Compact"/>
              <w:rPr>
                <w:lang w:val="fr-FR"/>
              </w:rPr>
            </w:pPr>
            <w:r w:rsidRPr="000A6D30">
              <w:rPr>
                <w:lang w:val="fr-FR"/>
              </w:rPr>
              <w:t>Centre d’art / FRAC</w:t>
            </w:r>
          </w:p>
        </w:tc>
        <w:tc>
          <w:tcPr>
            <w:tcW w:w="0" w:type="auto"/>
          </w:tcPr>
          <w:p w14:paraId="48730DE9" w14:textId="77777777" w:rsidR="000A6D30" w:rsidRPr="000A6D30" w:rsidRDefault="000A6D30" w:rsidP="004319A6">
            <w:pPr>
              <w:pStyle w:val="Compact"/>
              <w:rPr>
                <w:lang w:val="fr-FR"/>
              </w:rPr>
            </w:pPr>
            <w:r w:rsidRPr="000A6D30">
              <w:rPr>
                <w:lang w:val="fr-FR"/>
              </w:rPr>
              <w:t>Reims, Châlons</w:t>
            </w:r>
          </w:p>
        </w:tc>
      </w:tr>
      <w:tr w:rsidR="000A6D30" w:rsidRPr="000A6D30" w14:paraId="50C8F9CB" w14:textId="77777777" w:rsidTr="004319A6">
        <w:tc>
          <w:tcPr>
            <w:tcW w:w="0" w:type="auto"/>
          </w:tcPr>
          <w:p w14:paraId="19576606" w14:textId="77777777" w:rsidR="000A6D30" w:rsidRPr="000A6D30" w:rsidRDefault="000A6D30" w:rsidP="004319A6">
            <w:pPr>
              <w:pStyle w:val="Compact"/>
              <w:rPr>
                <w:lang w:val="fr-FR"/>
              </w:rPr>
            </w:pPr>
            <w:r w:rsidRPr="000A6D30">
              <w:rPr>
                <w:lang w:val="fr-FR"/>
              </w:rPr>
              <w:t>Photographie</w:t>
            </w:r>
          </w:p>
        </w:tc>
        <w:tc>
          <w:tcPr>
            <w:tcW w:w="0" w:type="auto"/>
          </w:tcPr>
          <w:p w14:paraId="48F1A509" w14:textId="77777777" w:rsidR="000A6D30" w:rsidRPr="000A6D30" w:rsidRDefault="000A6D30" w:rsidP="004319A6">
            <w:pPr>
              <w:pStyle w:val="Compact"/>
              <w:rPr>
                <w:lang w:val="fr-FR"/>
              </w:rPr>
            </w:pPr>
            <w:r w:rsidRPr="000A6D30">
              <w:rPr>
                <w:lang w:val="fr-FR"/>
              </w:rPr>
              <w:t>Festival / galerie</w:t>
            </w:r>
          </w:p>
        </w:tc>
        <w:tc>
          <w:tcPr>
            <w:tcW w:w="0" w:type="auto"/>
          </w:tcPr>
          <w:p w14:paraId="795519BA" w14:textId="77777777" w:rsidR="000A6D30" w:rsidRPr="000A6D30" w:rsidRDefault="000A6D30" w:rsidP="004319A6">
            <w:pPr>
              <w:pStyle w:val="Compact"/>
              <w:rPr>
                <w:lang w:val="fr-FR"/>
              </w:rPr>
            </w:pPr>
            <w:r w:rsidRPr="000A6D30">
              <w:rPr>
                <w:lang w:val="fr-FR"/>
              </w:rPr>
              <w:t>Réseau NOP</w:t>
            </w:r>
          </w:p>
        </w:tc>
      </w:tr>
    </w:tbl>
    <w:p w14:paraId="4923B916" w14:textId="77777777" w:rsidR="000A6D30" w:rsidRPr="000A6D30" w:rsidRDefault="000A6D30" w:rsidP="000A6D30">
      <w:pPr>
        <w:pStyle w:val="Corpsdetexte"/>
        <w:rPr>
          <w:lang w:val="fr-FR"/>
        </w:rPr>
      </w:pPr>
      <w:r w:rsidRPr="000A6D30">
        <w:rPr>
          <w:i/>
          <w:iCs/>
          <w:lang w:val="fr-FR"/>
        </w:rPr>
        <w:t>Lettre à faire signer par le représentant légal de la structure.</w:t>
      </w:r>
      <w:bookmarkEnd w:id="0"/>
      <w:bookmarkEnd w:id="6"/>
    </w:p>
    <w:p w14:paraId="06C2ACB5" w14:textId="77777777" w:rsidR="00AF510A" w:rsidRPr="000A6D30" w:rsidRDefault="00AF510A" w:rsidP="00295127">
      <w:pPr>
        <w:rPr>
          <w:lang w:val="fr-FR"/>
        </w:rPr>
      </w:pPr>
    </w:p>
    <w:sectPr w:rsidR="00AF510A" w:rsidRPr="000A6D30" w:rsidSect="001E172D">
      <w:headerReference w:type="default" r:id="rId8"/>
      <w:headerReference w:type="first" r:id="rId9"/>
      <w:footnotePr>
        <w:numRestart w:val="eachSect"/>
      </w:footnotePr>
      <w:pgSz w:w="12240" w:h="15840"/>
      <w:pgMar w:top="1417" w:right="1417" w:bottom="993" w:left="1417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83260F" w14:textId="77777777" w:rsidR="00692D26" w:rsidRDefault="00692D26">
      <w:pPr>
        <w:spacing w:after="0"/>
      </w:pPr>
      <w:r>
        <w:separator/>
      </w:r>
    </w:p>
  </w:endnote>
  <w:endnote w:type="continuationSeparator" w:id="0">
    <w:p w14:paraId="26B368B6" w14:textId="77777777" w:rsidR="00692D26" w:rsidRDefault="00692D2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BCDDC5" w14:textId="77777777" w:rsidR="00692D26" w:rsidRDefault="00692D26">
      <w:pPr>
        <w:spacing w:after="0"/>
      </w:pPr>
      <w:r>
        <w:separator/>
      </w:r>
    </w:p>
  </w:footnote>
  <w:footnote w:type="continuationSeparator" w:id="0">
    <w:p w14:paraId="1FF644FB" w14:textId="77777777" w:rsidR="00692D26" w:rsidRDefault="00692D2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AC1E5" w14:textId="77777777" w:rsidR="00B71341" w:rsidRDefault="00B71341" w:rsidP="00B71341">
    <w:pPr>
      <w:pStyle w:val="En-tte"/>
      <w:pBdr>
        <w:bottom w:val="single" w:sz="4" w:space="1" w:color="EE0000"/>
      </w:pBdr>
      <w:tabs>
        <w:tab w:val="clear" w:pos="9072"/>
        <w:tab w:val="right" w:pos="9356"/>
      </w:tabs>
    </w:pPr>
    <w:r>
      <w:rPr>
        <w:noProof/>
      </w:rPr>
      <w:drawing>
        <wp:inline distT="0" distB="0" distL="0" distR="0" wp14:anchorId="243E0A04" wp14:editId="4934E747">
          <wp:extent cx="341631" cy="333375"/>
          <wp:effectExtent l="0" t="0" r="0" b="0"/>
          <wp:docPr id="967049734" name="Picture" descr="AIMEDIArt — signe distinctif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" descr="../public/brand/aimediart-logo-block.png"/>
                  <pic:cNvPicPr>
                    <a:picLocks noChangeAspect="1" noChangeArrowheads="1"/>
                  </pic:cNvPicPr>
                </pic:nvPicPr>
                <pic:blipFill rotWithShape="1">
                  <a:blip r:embed="rId1"/>
                  <a:srcRect r="75455"/>
                  <a:stretch>
                    <a:fillRect/>
                  </a:stretch>
                </pic:blipFill>
                <pic:spPr bwMode="auto">
                  <a:xfrm>
                    <a:off x="0" y="0"/>
                    <a:ext cx="350606" cy="34213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rPr>
        <w:noProof/>
      </w:rPr>
      <w:drawing>
        <wp:inline distT="0" distB="0" distL="0" distR="0" wp14:anchorId="0EFBF399" wp14:editId="6F9D6073">
          <wp:extent cx="1285875" cy="186147"/>
          <wp:effectExtent l="0" t="0" r="0" b="0"/>
          <wp:docPr id="98801301" name="Picture" descr="AIMEDIArt — signe distinctif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" descr="../public/brand/aimediart-logo-block.png"/>
                  <pic:cNvPicPr>
                    <a:picLocks noChangeAspect="1" noChangeArrowheads="1"/>
                  </pic:cNvPicPr>
                </pic:nvPicPr>
                <pic:blipFill rotWithShape="1">
                  <a:blip r:embed="rId1"/>
                  <a:srcRect l="27921" b="56436"/>
                  <a:stretch>
                    <a:fillRect/>
                  </a:stretch>
                </pic:blipFill>
                <pic:spPr bwMode="auto">
                  <a:xfrm>
                    <a:off x="0" y="0"/>
                    <a:ext cx="1319387" cy="19099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tab/>
    </w:r>
    <w: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21</w:t>
      </w:r>
    </w:fldSimple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BFE06" w14:textId="77777777" w:rsidR="001E172D" w:rsidRDefault="001E172D">
    <w:pPr>
      <w:pStyle w:val="En-tte"/>
    </w:pPr>
    <w:r w:rsidRPr="00B71341">
      <w:rPr>
        <w:noProof/>
      </w:rPr>
      <w:drawing>
        <wp:inline distT="0" distB="0" distL="0" distR="0" wp14:anchorId="575075A2" wp14:editId="44BDAE21">
          <wp:extent cx="3105150" cy="743748"/>
          <wp:effectExtent l="0" t="0" r="0" b="0"/>
          <wp:docPr id="604268877" name="Picture" descr="AIMEDIArt — signe distinctif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" descr="../public/brand/aimediart-logo-block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133358" cy="750504"/>
                  </a:xfrm>
                  <a:prstGeom prst="rect">
                    <a:avLst/>
                  </a:prstGeom>
                  <a:noFill/>
                  <a:ln w="9525">
                    <a:noFill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8C5AEB7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CEE7B1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362A4488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00A993"/>
    <w:multiLevelType w:val="multilevel"/>
    <w:tmpl w:val="1E10B894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4" w15:restartNumberingAfterBreak="0">
    <w:nsid w:val="00A99411"/>
    <w:multiLevelType w:val="multilevel"/>
    <w:tmpl w:val="C8DE95F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17F84310"/>
    <w:multiLevelType w:val="hybridMultilevel"/>
    <w:tmpl w:val="FF82A196"/>
    <w:lvl w:ilvl="0" w:tplc="280831E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FE62FF"/>
    <w:multiLevelType w:val="hybridMultilevel"/>
    <w:tmpl w:val="AB56AAB4"/>
    <w:lvl w:ilvl="0" w:tplc="D286D66C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D9127C"/>
    <w:multiLevelType w:val="hybridMultilevel"/>
    <w:tmpl w:val="BD0ABFCE"/>
    <w:lvl w:ilvl="0" w:tplc="EAEAB53C">
      <w:start w:val="1"/>
      <w:numFmt w:val="bullet"/>
      <w:lvlText w:val="•"/>
      <w:lvlJc w:val="left"/>
      <w:pPr>
        <w:ind w:left="713" w:hanging="151"/>
      </w:pPr>
      <w:rPr>
        <w:rFonts w:ascii="Arial" w:eastAsia="Arial" w:hAnsi="Arial" w:hint="default"/>
        <w:color w:val="333333"/>
        <w:sz w:val="24"/>
        <w:szCs w:val="24"/>
      </w:rPr>
    </w:lvl>
    <w:lvl w:ilvl="1" w:tplc="77E276D6">
      <w:start w:val="1"/>
      <w:numFmt w:val="bullet"/>
      <w:lvlText w:val="•"/>
      <w:lvlJc w:val="left"/>
      <w:pPr>
        <w:ind w:left="1633" w:hanging="151"/>
      </w:pPr>
      <w:rPr>
        <w:rFonts w:hint="default"/>
      </w:rPr>
    </w:lvl>
    <w:lvl w:ilvl="2" w:tplc="80A81A6C">
      <w:start w:val="1"/>
      <w:numFmt w:val="bullet"/>
      <w:lvlText w:val="•"/>
      <w:lvlJc w:val="left"/>
      <w:pPr>
        <w:ind w:left="2552" w:hanging="151"/>
      </w:pPr>
      <w:rPr>
        <w:rFonts w:hint="default"/>
      </w:rPr>
    </w:lvl>
    <w:lvl w:ilvl="3" w:tplc="092AEC90">
      <w:start w:val="1"/>
      <w:numFmt w:val="bullet"/>
      <w:lvlText w:val="•"/>
      <w:lvlJc w:val="left"/>
      <w:pPr>
        <w:ind w:left="3471" w:hanging="151"/>
      </w:pPr>
      <w:rPr>
        <w:rFonts w:hint="default"/>
      </w:rPr>
    </w:lvl>
    <w:lvl w:ilvl="4" w:tplc="EE6097AE">
      <w:start w:val="1"/>
      <w:numFmt w:val="bullet"/>
      <w:lvlText w:val="•"/>
      <w:lvlJc w:val="left"/>
      <w:pPr>
        <w:ind w:left="4390" w:hanging="151"/>
      </w:pPr>
      <w:rPr>
        <w:rFonts w:hint="default"/>
      </w:rPr>
    </w:lvl>
    <w:lvl w:ilvl="5" w:tplc="94F2803E">
      <w:start w:val="1"/>
      <w:numFmt w:val="bullet"/>
      <w:lvlText w:val="•"/>
      <w:lvlJc w:val="left"/>
      <w:pPr>
        <w:ind w:left="5309" w:hanging="151"/>
      </w:pPr>
      <w:rPr>
        <w:rFonts w:hint="default"/>
      </w:rPr>
    </w:lvl>
    <w:lvl w:ilvl="6" w:tplc="5C92B58E">
      <w:start w:val="1"/>
      <w:numFmt w:val="bullet"/>
      <w:lvlText w:val="•"/>
      <w:lvlJc w:val="left"/>
      <w:pPr>
        <w:ind w:left="6228" w:hanging="151"/>
      </w:pPr>
      <w:rPr>
        <w:rFonts w:hint="default"/>
      </w:rPr>
    </w:lvl>
    <w:lvl w:ilvl="7" w:tplc="7772B58E">
      <w:start w:val="1"/>
      <w:numFmt w:val="bullet"/>
      <w:lvlText w:val="•"/>
      <w:lvlJc w:val="left"/>
      <w:pPr>
        <w:ind w:left="7148" w:hanging="151"/>
      </w:pPr>
      <w:rPr>
        <w:rFonts w:hint="default"/>
      </w:rPr>
    </w:lvl>
    <w:lvl w:ilvl="8" w:tplc="ADD2C276">
      <w:start w:val="1"/>
      <w:numFmt w:val="bullet"/>
      <w:lvlText w:val="•"/>
      <w:lvlJc w:val="left"/>
      <w:pPr>
        <w:ind w:left="8067" w:hanging="151"/>
      </w:pPr>
      <w:rPr>
        <w:rFonts w:hint="default"/>
      </w:rPr>
    </w:lvl>
  </w:abstractNum>
  <w:abstractNum w:abstractNumId="8" w15:restartNumberingAfterBreak="0">
    <w:nsid w:val="33AB53D8"/>
    <w:multiLevelType w:val="hybridMultilevel"/>
    <w:tmpl w:val="A0485A78"/>
    <w:lvl w:ilvl="0" w:tplc="8C064D58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6A6F88"/>
    <w:multiLevelType w:val="hybridMultilevel"/>
    <w:tmpl w:val="9FAE655C"/>
    <w:lvl w:ilvl="0" w:tplc="54EC3A3C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9E17D6"/>
    <w:multiLevelType w:val="hybridMultilevel"/>
    <w:tmpl w:val="9402A8EE"/>
    <w:lvl w:ilvl="0" w:tplc="DD28D4EA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34280C"/>
    <w:multiLevelType w:val="hybridMultilevel"/>
    <w:tmpl w:val="9B709902"/>
    <w:lvl w:ilvl="0" w:tplc="8C947916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6436003">
    <w:abstractNumId w:val="0"/>
  </w:num>
  <w:num w:numId="2" w16cid:durableId="1338266667">
    <w:abstractNumId w:val="1"/>
  </w:num>
  <w:num w:numId="3" w16cid:durableId="61236903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12964167">
    <w:abstractNumId w:val="1"/>
  </w:num>
  <w:num w:numId="5" w16cid:durableId="79176722">
    <w:abstractNumId w:val="1"/>
  </w:num>
  <w:num w:numId="6" w16cid:durableId="19481469">
    <w:abstractNumId w:val="1"/>
  </w:num>
  <w:num w:numId="7" w16cid:durableId="256211322">
    <w:abstractNumId w:val="1"/>
  </w:num>
  <w:num w:numId="8" w16cid:durableId="38671685">
    <w:abstractNumId w:val="1"/>
  </w:num>
  <w:num w:numId="9" w16cid:durableId="1209797692">
    <w:abstractNumId w:val="1"/>
  </w:num>
  <w:num w:numId="10" w16cid:durableId="186339090">
    <w:abstractNumId w:val="1"/>
  </w:num>
  <w:num w:numId="11" w16cid:durableId="603735719">
    <w:abstractNumId w:val="1"/>
  </w:num>
  <w:num w:numId="12" w16cid:durableId="1898973228">
    <w:abstractNumId w:val="3"/>
  </w:num>
  <w:num w:numId="13" w16cid:durableId="1300653064">
    <w:abstractNumId w:val="3"/>
  </w:num>
  <w:num w:numId="14" w16cid:durableId="1720278368">
    <w:abstractNumId w:val="3"/>
  </w:num>
  <w:num w:numId="15" w16cid:durableId="2124230293">
    <w:abstractNumId w:val="3"/>
  </w:num>
  <w:num w:numId="16" w16cid:durableId="952203022">
    <w:abstractNumId w:val="3"/>
  </w:num>
  <w:num w:numId="17" w16cid:durableId="1196580492">
    <w:abstractNumId w:val="2"/>
  </w:num>
  <w:num w:numId="18" w16cid:durableId="162241492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86786871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958902735">
    <w:abstractNumId w:val="5"/>
  </w:num>
  <w:num w:numId="21" w16cid:durableId="1893810317">
    <w:abstractNumId w:val="9"/>
  </w:num>
  <w:num w:numId="22" w16cid:durableId="533347365">
    <w:abstractNumId w:val="7"/>
  </w:num>
  <w:num w:numId="23" w16cid:durableId="963537378">
    <w:abstractNumId w:val="11"/>
  </w:num>
  <w:num w:numId="24" w16cid:durableId="1384519529">
    <w:abstractNumId w:val="8"/>
  </w:num>
  <w:num w:numId="25" w16cid:durableId="317925457">
    <w:abstractNumId w:val="6"/>
  </w:num>
  <w:num w:numId="26" w16cid:durableId="103214577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D30"/>
    <w:rsid w:val="0000432B"/>
    <w:rsid w:val="00086A4C"/>
    <w:rsid w:val="000A6D30"/>
    <w:rsid w:val="00111E4F"/>
    <w:rsid w:val="001E172D"/>
    <w:rsid w:val="00295127"/>
    <w:rsid w:val="003F5280"/>
    <w:rsid w:val="00531A57"/>
    <w:rsid w:val="00680EB1"/>
    <w:rsid w:val="00692D26"/>
    <w:rsid w:val="006A16F2"/>
    <w:rsid w:val="00804D8E"/>
    <w:rsid w:val="00A15359"/>
    <w:rsid w:val="00A31694"/>
    <w:rsid w:val="00AF510A"/>
    <w:rsid w:val="00B71341"/>
    <w:rsid w:val="00BB0C79"/>
    <w:rsid w:val="00DC059A"/>
    <w:rsid w:val="00E3430E"/>
    <w:rsid w:val="00F27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6B9ABA"/>
  <w15:docId w15:val="{4F68CB45-53FC-48ED-B77D-BDDEEEE74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A6D30"/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unhideWhenUsed/>
    <w:qFormat/>
    <w:rsid w:val="00804D8E"/>
    <w:pPr>
      <w:keepNext/>
      <w:keepLines/>
      <w:spacing w:before="160" w:after="80"/>
      <w:outlineLvl w:val="2"/>
    </w:pPr>
    <w:rPr>
      <w:rFonts w:eastAsiaTheme="majorEastAsia" w:cstheme="majorBidi"/>
      <w:b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re"/>
    <w:next w:val="Corpsdetexte"/>
    <w:qFormat/>
    <w:pPr>
      <w:keepNext/>
      <w:keepLines/>
    </w:pPr>
    <w:rPr>
      <w:sz w:val="24"/>
      <w:szCs w:val="24"/>
    </w:rPr>
  </w:style>
  <w:style w:type="paragraph" w:styleId="Date">
    <w:name w:val="Date"/>
    <w:basedOn w:val="Titre"/>
    <w:next w:val="Corpsdetex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804D8E"/>
    <w:rPr>
      <w:rFonts w:eastAsiaTheme="majorEastAsia" w:cstheme="majorBidi"/>
      <w:b/>
      <w:color w:val="0F4761" w:themeColor="accent1" w:themeShade="BF"/>
      <w:sz w:val="28"/>
      <w:szCs w:val="28"/>
      <w:lang w:val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link w:val="NotedebasdepageCar"/>
    <w:uiPriority w:val="9"/>
    <w:unhideWhenUsed/>
    <w:qFormat/>
    <w:rsid w:val="001E172D"/>
    <w:pPr>
      <w:spacing w:after="0"/>
    </w:pPr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uiPriority w:val="99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rsid w:val="00BB0C79"/>
    <w:pPr>
      <w:spacing w:before="240" w:line="259" w:lineRule="auto"/>
      <w:jc w:val="center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eauGrille1Clair-Accentuation4">
    <w:name w:val="Grid Table 1 Light Accent 4"/>
    <w:basedOn w:val="TableauNormal"/>
    <w:uiPriority w:val="46"/>
    <w:rsid w:val="00531A57"/>
    <w:pPr>
      <w:spacing w:after="0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1">
    <w:name w:val="Grid Table 1 Light Accent 1"/>
    <w:basedOn w:val="TableauNormal"/>
    <w:uiPriority w:val="46"/>
    <w:rsid w:val="00531A57"/>
    <w:pPr>
      <w:spacing w:after="0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En-tte">
    <w:name w:val="header"/>
    <w:basedOn w:val="Normal"/>
    <w:link w:val="En-tteCar"/>
    <w:rsid w:val="00B71341"/>
    <w:pPr>
      <w:tabs>
        <w:tab w:val="center" w:pos="4536"/>
        <w:tab w:val="right" w:pos="9072"/>
      </w:tabs>
      <w:spacing w:after="0"/>
    </w:pPr>
  </w:style>
  <w:style w:type="character" w:customStyle="1" w:styleId="En-tteCar">
    <w:name w:val="En-tête Car"/>
    <w:basedOn w:val="Policepardfaut"/>
    <w:link w:val="En-tte"/>
    <w:rsid w:val="00B71341"/>
  </w:style>
  <w:style w:type="paragraph" w:styleId="Pieddepage">
    <w:name w:val="footer"/>
    <w:basedOn w:val="Normal"/>
    <w:link w:val="PieddepageCar"/>
    <w:rsid w:val="00B71341"/>
    <w:pPr>
      <w:tabs>
        <w:tab w:val="center" w:pos="4536"/>
        <w:tab w:val="right" w:pos="9072"/>
      </w:tabs>
      <w:spacing w:after="0"/>
    </w:pPr>
  </w:style>
  <w:style w:type="character" w:customStyle="1" w:styleId="PieddepageCar">
    <w:name w:val="Pied de page Car"/>
    <w:basedOn w:val="Policepardfaut"/>
    <w:link w:val="Pieddepage"/>
    <w:rsid w:val="00B71341"/>
  </w:style>
  <w:style w:type="character" w:customStyle="1" w:styleId="CorpsdetexteCar">
    <w:name w:val="Corps de texte Car"/>
    <w:basedOn w:val="Policepardfaut"/>
    <w:link w:val="Corpsdetexte"/>
    <w:rsid w:val="00680EB1"/>
  </w:style>
  <w:style w:type="character" w:customStyle="1" w:styleId="NotedebasdepageCar">
    <w:name w:val="Note de bas de page Car"/>
    <w:basedOn w:val="Policepardfaut"/>
    <w:link w:val="Notedebasdepage"/>
    <w:uiPriority w:val="9"/>
    <w:rsid w:val="001E172D"/>
  </w:style>
  <w:style w:type="paragraph" w:styleId="TM1">
    <w:name w:val="toc 1"/>
    <w:basedOn w:val="Normal"/>
    <w:next w:val="Normal"/>
    <w:autoRedefine/>
    <w:uiPriority w:val="39"/>
    <w:rsid w:val="00BB0C79"/>
    <w:pPr>
      <w:spacing w:after="100"/>
    </w:pPr>
  </w:style>
  <w:style w:type="paragraph" w:styleId="TM2">
    <w:name w:val="toc 2"/>
    <w:basedOn w:val="Normal"/>
    <w:next w:val="Normal"/>
    <w:autoRedefine/>
    <w:uiPriority w:val="39"/>
    <w:rsid w:val="00BB0C79"/>
    <w:pPr>
      <w:spacing w:after="0"/>
      <w:ind w:left="238"/>
    </w:pPr>
  </w:style>
  <w:style w:type="paragraph" w:styleId="TM3">
    <w:name w:val="toc 3"/>
    <w:basedOn w:val="Normal"/>
    <w:next w:val="Normal"/>
    <w:autoRedefine/>
    <w:uiPriority w:val="39"/>
    <w:rsid w:val="00BB0C79"/>
    <w:pPr>
      <w:tabs>
        <w:tab w:val="right" w:leader="dot" w:pos="9396"/>
      </w:tabs>
      <w:spacing w:after="0"/>
      <w:ind w:left="482"/>
    </w:pPr>
  </w:style>
  <w:style w:type="table" w:customStyle="1" w:styleId="TableNormal">
    <w:name w:val="Table Normal"/>
    <w:uiPriority w:val="2"/>
    <w:semiHidden/>
    <w:unhideWhenUsed/>
    <w:qFormat/>
    <w:rsid w:val="00F27BB9"/>
    <w:pPr>
      <w:widowControl w:val="0"/>
      <w:spacing w:after="0"/>
    </w:pPr>
    <w:rPr>
      <w:rFonts w:eastAsiaTheme="minorHAns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F27BB9"/>
    <w:pPr>
      <w:widowControl w:val="0"/>
      <w:spacing w:after="0"/>
      <w:contextualSpacing/>
    </w:pPr>
    <w:rPr>
      <w:rFonts w:eastAsiaTheme="minorHAns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ab\Documents\Mod&#232;les%20Office%20personnalis&#233;s\modele_aimediar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1717BB-CB40-4B11-9FEA-11F3298236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modele_aimediart.dotx</Template>
  <TotalTime>1</TotalTime>
  <Pages>3</Pages>
  <Words>710</Words>
  <Characters>3907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Fa</dc:creator>
  <cp:keywords/>
  <cp:lastModifiedBy>Fabien DUPONT</cp:lastModifiedBy>
  <cp:revision>1</cp:revision>
  <dcterms:created xsi:type="dcterms:W3CDTF">2026-07-22T14:18:00Z</dcterms:created>
  <dcterms:modified xsi:type="dcterms:W3CDTF">2026-07-22T14:19:00Z</dcterms:modified>
</cp:coreProperties>
</file>