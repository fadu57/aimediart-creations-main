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7F0" w14:textId="77777777" w:rsidR="003F7006" w:rsidRDefault="003F7006" w:rsidP="003F7006">
      <w:pPr>
        <w:pStyle w:val="Titre1"/>
        <w:shd w:val="clear" w:color="auto" w:fill="FFFFFF"/>
        <w:rPr>
          <w:rFonts w:eastAsia="Times New Roman" w:cs="Calibri"/>
          <w:kern w:val="36"/>
          <w:lang w:val="de-DE"/>
        </w:rPr>
      </w:pPr>
      <w:r>
        <w:rPr>
          <w:rFonts w:eastAsia="Times New Roman" w:cs="Calibri"/>
          <w:lang w:val="de-DE"/>
        </w:rPr>
        <w:t>Unterstützungsschreiben — Piloteinrichtung (Vorlage)</w:t>
      </w:r>
    </w:p>
    <w:p w14:paraId="61C75973" w14:textId="77777777" w:rsidR="003F7006" w:rsidRDefault="003F7006" w:rsidP="003F7006">
      <w:pPr>
        <w:shd w:val="clear" w:color="auto" w:fill="FFFFFF"/>
        <w:rPr>
          <w:rFonts w:ascii="Calibri" w:eastAsia="Times New Roman" w:hAnsi="Calibri" w:cs="Calibri"/>
          <w:i/>
          <w:iCs/>
          <w:color w:val="555555"/>
          <w:sz w:val="20"/>
          <w:szCs w:val="20"/>
          <w:lang w:val="de-DE"/>
        </w:rPr>
      </w:pPr>
      <w:r>
        <w:rPr>
          <w:rFonts w:ascii="Calibri" w:eastAsia="Times New Roman" w:hAnsi="Calibri" w:cs="Calibri"/>
          <w:i/>
          <w:iCs/>
          <w:color w:val="555555"/>
          <w:sz w:val="20"/>
          <w:szCs w:val="20"/>
          <w:lang w:val="de-DE"/>
        </w:rPr>
        <w:t xml:space="preserve">Vorlage zur Ergänzung durch eine Kultureinrichtung in der Region Grand Est (Museum, Kunstzentrum, FRAC, öffentliche Galerie). Den Adressaten je nach eingereichtem Dossier anpassen. </w:t>
      </w:r>
    </w:p>
    <w:p w14:paraId="37BF7183" w14:textId="77777777" w:rsidR="003F7006" w:rsidRDefault="003F7006" w:rsidP="003F7006">
      <w:pPr>
        <w:shd w:val="clear" w:color="auto" w:fill="FFFFFF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[Vorname NACHNAME]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[Funktion — z. B.: Direktor/in · Präsident/in · Leiter/in Publikumsarbeit]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[Name der Einrichtung]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[Typ — z. B.: Museum · Kunstzentrum · FRAC · Galerie]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[Adresse]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[PLZ · Ort]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[Institutionelle E-Mail]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 · </w:t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[Telefon]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[Ort]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, den </w:t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[Datum]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 </w:t>
      </w:r>
    </w:p>
    <w:p w14:paraId="4672752C" w14:textId="77777777" w:rsidR="003F7006" w:rsidRDefault="003F7006" w:rsidP="003F7006">
      <w:pPr>
        <w:shd w:val="clear" w:color="auto" w:fill="FFFFFF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  <w:lang w:val="de-DE"/>
        </w:rPr>
        <w:t>Z.Hd.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[Frau / Herr Vorname Nachname]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[Funktion — z. B.: Regionaldelegierte/r, DRAC Grand Est / Regionaldirektion Grand Est]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[Adresse des Förderers]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 </w:t>
      </w:r>
    </w:p>
    <w:p w14:paraId="3005F6DF" w14:textId="77777777" w:rsidR="003F7006" w:rsidRDefault="003F7006" w:rsidP="003F7006">
      <w:pPr>
        <w:shd w:val="clear" w:color="auto" w:fill="FFFFFF"/>
        <w:rPr>
          <w:rFonts w:ascii="Calibri" w:eastAsia="Times New Roman" w:hAnsi="Calibri" w:cs="Calibri"/>
          <w:b/>
          <w:bCs/>
          <w:color w:val="1F3864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color w:val="1F3864"/>
          <w:sz w:val="22"/>
          <w:szCs w:val="22"/>
          <w:lang w:val="de-DE"/>
        </w:rPr>
        <w:t xml:space="preserve">Betreff: Unterstützungsschreiben für das Projekt </w:t>
      </w:r>
      <w:r>
        <w:rPr>
          <w:rStyle w:val="lev"/>
          <w:rFonts w:ascii="Calibri" w:eastAsia="Times New Roman" w:hAnsi="Calibri" w:cs="Calibri"/>
          <w:color w:val="1F3864"/>
          <w:sz w:val="22"/>
          <w:szCs w:val="22"/>
          <w:lang w:val="de-DE"/>
        </w:rPr>
        <w:t>AIMEDIArt</w:t>
      </w:r>
      <w:r>
        <w:rPr>
          <w:rFonts w:ascii="Calibri" w:eastAsia="Times New Roman" w:hAnsi="Calibri" w:cs="Calibri"/>
          <w:b/>
          <w:bCs/>
          <w:color w:val="1F3864"/>
          <w:sz w:val="22"/>
          <w:szCs w:val="22"/>
          <w:lang w:val="de-DE"/>
        </w:rPr>
        <w:t xml:space="preserve"> — Beteiligungsabsicht als Piloteinrichtung</w:t>
      </w:r>
      <w:r>
        <w:rPr>
          <w:rFonts w:ascii="Calibri" w:eastAsia="Times New Roman" w:hAnsi="Calibri" w:cs="Calibri"/>
          <w:b/>
          <w:bCs/>
          <w:color w:val="1F3864"/>
          <w:sz w:val="22"/>
          <w:szCs w:val="22"/>
          <w:lang w:val="de-DE"/>
        </w:rPr>
        <w:br/>
        <w:t xml:space="preserve">Projektträger: Herr Fabien DUPONT </w:t>
      </w:r>
    </w:p>
    <w:p w14:paraId="6FDC9357" w14:textId="77777777" w:rsidR="003F7006" w:rsidRDefault="003F7006" w:rsidP="003F7006">
      <w:pPr>
        <w:shd w:val="clear" w:color="auto" w:fill="FFFFFF"/>
        <w:rPr>
          <w:rFonts w:ascii="Calibri" w:eastAsia="Times New Roman" w:hAnsi="Calibri" w:cs="Calibri"/>
          <w:b/>
          <w:bCs/>
          <w:color w:val="222222"/>
          <w:sz w:val="22"/>
          <w:szCs w:val="22"/>
          <w:lang w:val="de-DE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de-DE"/>
        </w:rPr>
        <w:t>Sehr geehrte Damen und Herren,</w:t>
      </w:r>
    </w:p>
    <w:p w14:paraId="7C0D51A2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Die </w:t>
      </w:r>
      <w:r>
        <w:rPr>
          <w:rStyle w:val="placeholder1"/>
          <w:rFonts w:ascii="Segoe UI Emoji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hAnsi="Calibri" w:cs="Calibri"/>
          <w:sz w:val="22"/>
          <w:szCs w:val="22"/>
          <w:lang w:val="de-DE"/>
        </w:rPr>
        <w:t xml:space="preserve"> [Name der Einrichtung]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möchte dem Projekt </w:t>
      </w:r>
      <w:r>
        <w:rPr>
          <w:rStyle w:val="lev"/>
          <w:rFonts w:ascii="Calibri" w:hAnsi="Calibri" w:cs="Calibri"/>
          <w:color w:val="222222"/>
          <w:sz w:val="22"/>
          <w:szCs w:val="22"/>
          <w:lang w:val="de-DE"/>
        </w:rPr>
        <w:t>AIMEDIArt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, einer Plattform für digitale Kulturvermittlung in der Bildenden Kunst, ihre </w:t>
      </w:r>
      <w:r>
        <w:rPr>
          <w:rStyle w:val="lev"/>
          <w:rFonts w:ascii="Calibri" w:hAnsi="Calibri" w:cs="Calibri"/>
          <w:color w:val="222222"/>
          <w:sz w:val="22"/>
          <w:szCs w:val="22"/>
          <w:lang w:val="de-DE"/>
        </w:rPr>
        <w:t>Unterstützung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aussprechen und ihre </w:t>
      </w:r>
      <w:r>
        <w:rPr>
          <w:rStyle w:val="lev"/>
          <w:rFonts w:ascii="Calibri" w:hAnsi="Calibri" w:cs="Calibri"/>
          <w:color w:val="222222"/>
          <w:sz w:val="22"/>
          <w:szCs w:val="22"/>
          <w:lang w:val="de-DE"/>
        </w:rPr>
        <w:t>Beteiligungsabsicht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für die vorgesehene Pilotphase im Gebiet </w:t>
      </w:r>
      <w:r>
        <w:rPr>
          <w:rStyle w:val="placeholder1"/>
          <w:rFonts w:ascii="Segoe UI Emoji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hAnsi="Calibri" w:cs="Calibri"/>
          <w:sz w:val="22"/>
          <w:szCs w:val="22"/>
          <w:lang w:val="de-DE"/>
        </w:rPr>
        <w:t xml:space="preserve"> [Département / Grand Est]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bestätigen.</w:t>
      </w:r>
    </w:p>
    <w:p w14:paraId="2601BCBF" w14:textId="77777777" w:rsidR="003F7006" w:rsidRDefault="003F7006" w:rsidP="003F7006">
      <w:pPr>
        <w:pStyle w:val="Titre2"/>
        <w:shd w:val="clear" w:color="auto" w:fill="FFFFFF"/>
        <w:rPr>
          <w:rFonts w:ascii="Calibri" w:eastAsia="Times New Roman" w:hAnsi="Calibri" w:cs="Calibri"/>
          <w:color w:val="1F3864"/>
          <w:sz w:val="26"/>
          <w:szCs w:val="26"/>
          <w:lang w:val="de-DE"/>
        </w:rPr>
      </w:pPr>
      <w:r>
        <w:rPr>
          <w:rFonts w:ascii="Calibri" w:eastAsia="Times New Roman" w:hAnsi="Calibri" w:cs="Calibri"/>
          <w:lang w:val="de-DE"/>
        </w:rPr>
        <w:t>Kontext und Interesse für unsere Einrichtung</w:t>
      </w:r>
    </w:p>
    <w:p w14:paraId="2BB2BFD5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Unsere Institution empfängt jährlich </w:t>
      </w:r>
      <w:r>
        <w:rPr>
          <w:rStyle w:val="placeholder1"/>
          <w:rFonts w:ascii="Segoe UI Emoji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hAnsi="Calibri" w:cs="Calibri"/>
          <w:sz w:val="22"/>
          <w:szCs w:val="22"/>
          <w:lang w:val="de-DE"/>
        </w:rPr>
        <w:t xml:space="preserve"> [X]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Ausstellungen und </w:t>
      </w:r>
      <w:r>
        <w:rPr>
          <w:rStyle w:val="placeholder1"/>
          <w:rFonts w:ascii="Segoe UI Emoji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hAnsi="Calibri" w:cs="Calibri"/>
          <w:sz w:val="22"/>
          <w:szCs w:val="22"/>
          <w:lang w:val="de-DE"/>
        </w:rPr>
        <w:t xml:space="preserve"> [Y]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Besucher. Die digitale Vermittlung stellt heute eine große Herausforderung dar: Unsere Teams investieren erhebliche Zeit in die Erstellung von Inhalten, Audio-Produktionen und Übersetzungen, mit oftmals heterogenen und kaum messbaren Ergebnissen.</w:t>
      </w:r>
    </w:p>
    <w:p w14:paraId="03761D0F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Nach der Vorstellung der Plattform AIMEDIArt (Demonstration am </w:t>
      </w:r>
      <w:r>
        <w:rPr>
          <w:rStyle w:val="placeholder1"/>
          <w:rFonts w:ascii="Segoe UI Emoji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hAnsi="Calibri" w:cs="Calibri"/>
          <w:sz w:val="22"/>
          <w:szCs w:val="22"/>
          <w:lang w:val="de-DE"/>
        </w:rPr>
        <w:t xml:space="preserve"> [Datum]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) und den Austauschen mit Herrn Fabien Dupont sowie </w:t>
      </w:r>
      <w:r>
        <w:rPr>
          <w:rStyle w:val="placeholder1"/>
          <w:rFonts w:ascii="Segoe UI Emoji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hAnsi="Calibri" w:cs="Calibri"/>
          <w:sz w:val="22"/>
          <w:szCs w:val="22"/>
          <w:lang w:val="de-DE"/>
        </w:rPr>
        <w:t xml:space="preserve"> [Jean-Yves CAMUS / dem Projektteam]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erkennen wir einen konkreten Nutzen für unser Programm: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6751"/>
      </w:tblGrid>
      <w:tr w:rsidR="003F7006" w14:paraId="11A5167C" w14:textId="77777777" w:rsidTr="009F73C6">
        <w:trPr>
          <w:tblHeader/>
        </w:trPr>
        <w:tc>
          <w:tcPr>
            <w:tcW w:w="140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457148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  <w:lang w:val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Identifizierter Bedarf</w:t>
            </w:r>
          </w:p>
        </w:tc>
        <w:tc>
          <w:tcPr>
            <w:tcW w:w="359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17D723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Erwarteter Beitrag von AIMEDIArt</w:t>
            </w:r>
          </w:p>
        </w:tc>
      </w:tr>
      <w:tr w:rsidR="003F7006" w14:paraId="650E9EB3" w14:textId="77777777" w:rsidTr="009F73C6">
        <w:tc>
          <w:tcPr>
            <w:tcW w:w="140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5C5271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Mehrsprachige Vermittlung</w:t>
            </w:r>
          </w:p>
        </w:tc>
        <w:tc>
          <w:tcPr>
            <w:tcW w:w="359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D35FCA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 Sprachen · angepasste Sprachebenen (Kind, breites Publikum, Experte)</w:t>
            </w:r>
          </w:p>
        </w:tc>
      </w:tr>
      <w:tr w:rsidR="003F7006" w14:paraId="042B3556" w14:textId="77777777" w:rsidTr="009F73C6">
        <w:tc>
          <w:tcPr>
            <w:tcW w:w="140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EB1C74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Kuratorische Produktion</w:t>
            </w:r>
          </w:p>
        </w:tc>
        <w:tc>
          <w:tcPr>
            <w:tcW w:w="359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AF8FC4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Geführter Parcours Foto → Text → Audio → QR, mit redaktioneller Freigabe</w:t>
            </w:r>
          </w:p>
        </w:tc>
      </w:tr>
      <w:tr w:rsidR="003F7006" w14:paraId="0F7588F6" w14:textId="77777777" w:rsidTr="009F73C6">
        <w:tc>
          <w:tcPr>
            <w:tcW w:w="140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A9E3A3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Rückmeldung an die Künstler</w:t>
            </w:r>
          </w:p>
        </w:tc>
        <w:tc>
          <w:tcPr>
            <w:tcW w:w="359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8E8AF3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Emotionsstatistiken pro ausgestelltem Werk</w:t>
            </w:r>
          </w:p>
        </w:tc>
      </w:tr>
      <w:tr w:rsidR="003F7006" w14:paraId="6B975878" w14:textId="77777777" w:rsidTr="009F73C6">
        <w:tc>
          <w:tcPr>
            <w:tcW w:w="140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14026F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Regionale Ausstrahlung</w:t>
            </w:r>
          </w:p>
        </w:tc>
        <w:tc>
          <w:tcPr>
            <w:tcW w:w="359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AE3796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Kartierung der Zielgruppen — nützlich für unsere Förderanträge</w:t>
            </w:r>
          </w:p>
        </w:tc>
      </w:tr>
      <w:tr w:rsidR="003F7006" w14:paraId="17896900" w14:textId="77777777" w:rsidTr="009F73C6">
        <w:tc>
          <w:tcPr>
            <w:tcW w:w="140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29F1C6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Öffentliche Zugänglichkeit</w:t>
            </w:r>
          </w:p>
        </w:tc>
        <w:tc>
          <w:tcPr>
            <w:tcW w:w="3595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2D0E45" w14:textId="77777777" w:rsidR="003F7006" w:rsidRDefault="003F7006" w:rsidP="009F73C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QR-Scan · mobiles Web · ohne zu installierende App</w:t>
            </w:r>
          </w:p>
        </w:tc>
      </w:tr>
    </w:tbl>
    <w:p w14:paraId="0D8DE943" w14:textId="77777777" w:rsidR="003F7006" w:rsidRDefault="003F7006" w:rsidP="003F7006">
      <w:pPr>
        <w:pStyle w:val="Titre2"/>
        <w:shd w:val="clear" w:color="auto" w:fill="FFFFFF"/>
        <w:rPr>
          <w:rFonts w:ascii="Calibri" w:eastAsia="Times New Roman" w:hAnsi="Calibri" w:cs="Calibri"/>
          <w:color w:val="1F3864"/>
          <w:sz w:val="26"/>
          <w:szCs w:val="26"/>
          <w:lang w:val="de-DE"/>
        </w:rPr>
      </w:pPr>
      <w:r>
        <w:rPr>
          <w:rFonts w:ascii="Calibri" w:eastAsia="Times New Roman" w:hAnsi="Calibri" w:cs="Calibri"/>
          <w:lang w:val="de-DE"/>
        </w:rPr>
        <w:t>Geplantes Engagement</w:t>
      </w:r>
    </w:p>
    <w:p w14:paraId="183A7507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Bei Förderung des Projekts durch Ihr Förderprogramm verpflichtet sich die </w:t>
      </w:r>
      <w:r>
        <w:rPr>
          <w:rStyle w:val="placeholder1"/>
          <w:rFonts w:ascii="Segoe UI Emoji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hAnsi="Calibri" w:cs="Calibri"/>
          <w:sz w:val="22"/>
          <w:szCs w:val="22"/>
          <w:lang w:val="de-DE"/>
        </w:rPr>
        <w:t xml:space="preserve"> [Name der Einrichtung]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>:</w:t>
      </w:r>
    </w:p>
    <w:p w14:paraId="15A83E2D" w14:textId="77777777" w:rsidR="003F7006" w:rsidRDefault="003F7006" w:rsidP="003F7006">
      <w:pPr>
        <w:numPr>
          <w:ilvl w:val="0"/>
          <w:numId w:val="27"/>
        </w:numPr>
        <w:shd w:val="clear" w:color="auto" w:fill="FFFFFF"/>
        <w:spacing w:before="100" w:beforeAutospacing="1" w:after="100"/>
        <w:jc w:val="both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  <w:lang w:val="de-DE"/>
        </w:rPr>
        <w:t>Testen der Plattform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 bei </w:t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[einer Ausstellung / N Werken]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, vorgesehen </w:t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[Zeitraum — z. B.: Herbst 2026]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>;</w:t>
      </w:r>
    </w:p>
    <w:p w14:paraId="7265F366" w14:textId="77777777" w:rsidR="003F7006" w:rsidRDefault="003F7006" w:rsidP="003F7006">
      <w:pPr>
        <w:numPr>
          <w:ilvl w:val="0"/>
          <w:numId w:val="27"/>
        </w:numPr>
        <w:shd w:val="clear" w:color="auto" w:fill="FFFFFF"/>
        <w:spacing w:before="100" w:beforeAutospacing="1" w:after="100"/>
        <w:jc w:val="both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  <w:lang w:val="de-DE"/>
        </w:rPr>
        <w:t>Benennung einer Ansprechperson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 (Vermittlung / Ausstellung) für die Tool-Aneignung und den Erfahrungsbericht;</w:t>
      </w:r>
    </w:p>
    <w:p w14:paraId="4C3792F4" w14:textId="77777777" w:rsidR="003F7006" w:rsidRDefault="003F7006" w:rsidP="003F7006">
      <w:pPr>
        <w:numPr>
          <w:ilvl w:val="0"/>
          <w:numId w:val="27"/>
        </w:numPr>
        <w:shd w:val="clear" w:color="auto" w:fill="FFFFFF"/>
        <w:spacing w:before="100" w:beforeAutospacing="1" w:after="100"/>
        <w:jc w:val="both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  <w:lang w:val="de-DE"/>
        </w:rPr>
        <w:t>Teilnahme an einem Zwischenbericht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 (M10) und am Abschlussbericht (M18) des Projekts;</w:t>
      </w:r>
    </w:p>
    <w:p w14:paraId="0B0D8112" w14:textId="77777777" w:rsidR="003F7006" w:rsidRDefault="003F7006" w:rsidP="003F7006">
      <w:pPr>
        <w:numPr>
          <w:ilvl w:val="0"/>
          <w:numId w:val="27"/>
        </w:numPr>
        <w:shd w:val="clear" w:color="auto" w:fill="FFFFFF"/>
        <w:spacing w:before="100" w:beforeAutospacing="1" w:after="100"/>
        <w:jc w:val="both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  <w:lang w:val="de-DE"/>
        </w:rPr>
        <w:t>Beitrag zur Verbreitung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 des Tools gegenüber dem professionellen Netzwerk </w:t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[DCA / Musées der Region / …]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>, dem wir angehören.</w:t>
      </w:r>
    </w:p>
    <w:p w14:paraId="201D4EA2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Diese Beteiligung ist Teil unserer Politik der </w:t>
      </w:r>
      <w:r>
        <w:rPr>
          <w:rStyle w:val="lev"/>
          <w:rFonts w:ascii="Calibri" w:hAnsi="Calibri" w:cs="Calibri"/>
          <w:color w:val="222222"/>
          <w:sz w:val="22"/>
          <w:szCs w:val="22"/>
          <w:lang w:val="de-DE"/>
        </w:rPr>
        <w:t>digitalen Transformation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und der Stärkung der </w:t>
      </w:r>
      <w:r>
        <w:rPr>
          <w:rStyle w:val="lev"/>
          <w:rFonts w:ascii="Calibri" w:hAnsi="Calibri" w:cs="Calibri"/>
          <w:color w:val="222222"/>
          <w:sz w:val="22"/>
          <w:szCs w:val="22"/>
          <w:lang w:val="de-DE"/>
        </w:rPr>
        <w:t>Vermittlung gegenüber diversen Zielgruppen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(Schulklassen, Touristen, lokales Publikum).</w:t>
      </w:r>
    </w:p>
    <w:p w14:paraId="1F5E4E15" w14:textId="77777777" w:rsidR="003F7006" w:rsidRDefault="003F7006" w:rsidP="003F7006">
      <w:pPr>
        <w:pStyle w:val="Titre2"/>
        <w:shd w:val="clear" w:color="auto" w:fill="FFFFFF"/>
        <w:rPr>
          <w:rFonts w:ascii="Calibri" w:eastAsia="Times New Roman" w:hAnsi="Calibri" w:cs="Calibri"/>
          <w:color w:val="1F3864"/>
          <w:sz w:val="26"/>
          <w:szCs w:val="26"/>
          <w:lang w:val="de-DE"/>
        </w:rPr>
      </w:pPr>
      <w:r>
        <w:rPr>
          <w:rFonts w:ascii="Calibri" w:eastAsia="Times New Roman" w:hAnsi="Calibri" w:cs="Calibri"/>
          <w:lang w:val="de-DE"/>
        </w:rPr>
        <w:t>Erwartete Erträge</w:t>
      </w:r>
    </w:p>
    <w:p w14:paraId="7FE63C10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Style w:val="lev"/>
          <w:rFonts w:ascii="Calibri" w:hAnsi="Calibri" w:cs="Calibri"/>
          <w:color w:val="222222"/>
          <w:sz w:val="22"/>
          <w:szCs w:val="22"/>
          <w:lang w:val="de-DE"/>
        </w:rPr>
        <w:t>Für unsere Institution:</w:t>
      </w:r>
    </w:p>
    <w:p w14:paraId="3E9B3A1C" w14:textId="77777777" w:rsidR="003F7006" w:rsidRDefault="003F7006" w:rsidP="003F7006">
      <w:pPr>
        <w:numPr>
          <w:ilvl w:val="0"/>
          <w:numId w:val="28"/>
        </w:numPr>
        <w:shd w:val="clear" w:color="auto" w:fill="FFFFFF"/>
        <w:spacing w:before="100" w:beforeAutospacing="1" w:after="100"/>
        <w:jc w:val="both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>Zeitersparnis bei der Vermittlungsproduktion für die Pilotausstellung;</w:t>
      </w:r>
    </w:p>
    <w:p w14:paraId="6411073B" w14:textId="77777777" w:rsidR="003F7006" w:rsidRDefault="003F7006" w:rsidP="003F7006">
      <w:pPr>
        <w:numPr>
          <w:ilvl w:val="0"/>
          <w:numId w:val="28"/>
        </w:numPr>
        <w:shd w:val="clear" w:color="auto" w:fill="FFFFFF"/>
        <w:spacing w:before="100" w:beforeAutospacing="1" w:after="100"/>
        <w:jc w:val="both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>qualitative Daten (Emotion, geografische Herkunft der Besucher), die in unseren Tätigkeitsberichten nutzbar sind;</w:t>
      </w:r>
    </w:p>
    <w:p w14:paraId="7C4F5213" w14:textId="77777777" w:rsidR="003F7006" w:rsidRDefault="003F7006" w:rsidP="003F7006">
      <w:pPr>
        <w:numPr>
          <w:ilvl w:val="0"/>
          <w:numId w:val="28"/>
        </w:numPr>
        <w:shd w:val="clear" w:color="auto" w:fill="FFFFFF"/>
        <w:spacing w:before="100" w:beforeAutospacing="1" w:after="100"/>
        <w:jc w:val="both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>bereichertes Besuchererlebnis ohne hohe Infrastrukturinvestitionen.</w:t>
      </w:r>
    </w:p>
    <w:p w14:paraId="0A0C9579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Style w:val="lev"/>
          <w:rFonts w:ascii="Calibri" w:hAnsi="Calibri" w:cs="Calibri"/>
          <w:color w:val="222222"/>
          <w:sz w:val="22"/>
          <w:szCs w:val="22"/>
          <w:lang w:val="de-DE"/>
        </w:rPr>
        <w:t>Für das Territorium:</w:t>
      </w:r>
    </w:p>
    <w:p w14:paraId="1FCEEC18" w14:textId="77777777" w:rsidR="003F7006" w:rsidRDefault="003F7006" w:rsidP="003F7006">
      <w:pPr>
        <w:numPr>
          <w:ilvl w:val="0"/>
          <w:numId w:val="29"/>
        </w:numPr>
        <w:shd w:val="clear" w:color="auto" w:fill="FFFFFF"/>
        <w:spacing w:before="100" w:beforeAutospacing="1" w:after="100"/>
        <w:jc w:val="both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Demonstration eines französischen digitalen Tools, entwickelt und eingesetzt mit Akteuren der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  <w:lang w:val="de-DE"/>
        </w:rPr>
        <w:t>Grand Est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>-Region;</w:t>
      </w:r>
    </w:p>
    <w:p w14:paraId="604423D7" w14:textId="77777777" w:rsidR="003F7006" w:rsidRDefault="003F7006" w:rsidP="003F7006">
      <w:pPr>
        <w:numPr>
          <w:ilvl w:val="0"/>
          <w:numId w:val="29"/>
        </w:numPr>
        <w:shd w:val="clear" w:color="auto" w:fill="FFFFFF"/>
        <w:spacing w:before="100" w:beforeAutospacing="1" w:after="100"/>
        <w:jc w:val="both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 xml:space="preserve">Beitrag zur Sichtbarkeit der regionalen zeitgenössischen </w:t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[Fotografie / Bildenden Kunst]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t>.</w:t>
      </w:r>
    </w:p>
    <w:p w14:paraId="311FE81E" w14:textId="77777777" w:rsidR="003F7006" w:rsidRDefault="003F7006" w:rsidP="003F7006">
      <w:pPr>
        <w:pStyle w:val="Titre2"/>
        <w:shd w:val="clear" w:color="auto" w:fill="FFFFFF"/>
        <w:rPr>
          <w:rFonts w:ascii="Calibri" w:eastAsia="Times New Roman" w:hAnsi="Calibri" w:cs="Calibri"/>
          <w:color w:val="1F3864"/>
          <w:sz w:val="26"/>
          <w:szCs w:val="26"/>
          <w:lang w:val="de-DE"/>
        </w:rPr>
      </w:pPr>
      <w:r>
        <w:rPr>
          <w:rFonts w:ascii="Calibri" w:eastAsia="Times New Roman" w:hAnsi="Calibri" w:cs="Calibri"/>
          <w:lang w:val="de-DE"/>
        </w:rPr>
        <w:t>Unterstützung des Förderantrags</w:t>
      </w:r>
    </w:p>
    <w:p w14:paraId="301887CA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Wir betrachten die beantragte Finanzierung bei </w:t>
      </w:r>
      <w:r>
        <w:rPr>
          <w:rStyle w:val="placeholder1"/>
          <w:rFonts w:ascii="Segoe UI Emoji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hAnsi="Calibri" w:cs="Calibri"/>
          <w:sz w:val="22"/>
          <w:szCs w:val="22"/>
          <w:lang w:val="de-DE"/>
        </w:rPr>
        <w:t xml:space="preserve"> [DRAC SNI — 25 000 € / Region Grand Est — 40 000 € / CNC — 28 000 €]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als </w:t>
      </w:r>
      <w:r>
        <w:rPr>
          <w:rStyle w:val="lev"/>
          <w:rFonts w:ascii="Calibri" w:hAnsi="Calibri" w:cs="Calibri"/>
          <w:color w:val="222222"/>
          <w:sz w:val="22"/>
          <w:szCs w:val="22"/>
          <w:lang w:val="de-DE"/>
        </w:rPr>
        <w:t>gerechtfertigt</w:t>
      </w:r>
      <w:r>
        <w:rPr>
          <w:rFonts w:ascii="Calibri" w:hAnsi="Calibri" w:cs="Calibri"/>
          <w:color w:val="222222"/>
          <w:sz w:val="22"/>
          <w:szCs w:val="22"/>
          <w:lang w:val="de-DE"/>
        </w:rPr>
        <w:t xml:space="preserve"> angesichts der erwarteten kulturellen Wirkung und der Notwendigkeit, die Institutionen bei der Aneignung eines innovativen digitalen Dienstes zu begleiten — nicht nur bei seiner technischen Konzeption.</w:t>
      </w:r>
    </w:p>
    <w:p w14:paraId="381E0F66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Fonts w:ascii="Calibri" w:hAnsi="Calibri" w:cs="Calibri"/>
          <w:color w:val="222222"/>
          <w:sz w:val="22"/>
          <w:szCs w:val="22"/>
          <w:lang w:val="de-DE"/>
        </w:rPr>
        <w:t>Wir stehen für ergänzende Gespräche zur Verfügung.</w:t>
      </w:r>
    </w:p>
    <w:p w14:paraId="74418CAD" w14:textId="77777777" w:rsidR="003F7006" w:rsidRDefault="003F7006" w:rsidP="003F7006">
      <w:pPr>
        <w:pStyle w:val="NormalWeb"/>
        <w:shd w:val="clear" w:color="auto" w:fill="FFFFFF"/>
        <w:rPr>
          <w:rFonts w:ascii="Calibri" w:hAnsi="Calibri" w:cs="Calibri"/>
          <w:color w:val="222222"/>
          <w:sz w:val="22"/>
          <w:szCs w:val="22"/>
          <w:lang w:val="de-DE"/>
        </w:rPr>
      </w:pPr>
      <w:r>
        <w:rPr>
          <w:rFonts w:ascii="Calibri" w:hAnsi="Calibri" w:cs="Calibri"/>
          <w:color w:val="222222"/>
          <w:sz w:val="22"/>
          <w:szCs w:val="22"/>
          <w:lang w:val="de-DE"/>
        </w:rPr>
        <w:t>Mit vorzüglicher Hochachtung</w:t>
      </w:r>
    </w:p>
    <w:p w14:paraId="11BEB3C6" w14:textId="77777777" w:rsidR="003F7006" w:rsidRDefault="003F7006" w:rsidP="003F7006">
      <w:pPr>
        <w:shd w:val="clear" w:color="auto" w:fill="FFFFFF"/>
        <w:rPr>
          <w:rFonts w:ascii="Calibri" w:eastAsia="Times New Roman" w:hAnsi="Calibri" w:cs="Calibri"/>
          <w:color w:val="222222"/>
          <w:sz w:val="22"/>
          <w:szCs w:val="22"/>
          <w:lang w:val="de-DE"/>
        </w:rPr>
      </w:pP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lastRenderedPageBreak/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[Vorname NACHNAME]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[Funktion]</w:t>
      </w:r>
      <w:r>
        <w:rPr>
          <w:rFonts w:ascii="Calibri" w:eastAsia="Times New Roman" w:hAnsi="Calibri" w:cs="Calibri"/>
          <w:color w:val="222222"/>
          <w:sz w:val="22"/>
          <w:szCs w:val="22"/>
          <w:lang w:val="de-DE"/>
        </w:rPr>
        <w:br/>
      </w:r>
      <w:r>
        <w:rPr>
          <w:rStyle w:val="placeholder1"/>
          <w:rFonts w:ascii="Segoe UI Emoji" w:eastAsia="Times New Roman" w:hAnsi="Segoe UI Emoji" w:cs="Segoe UI Emoji"/>
          <w:sz w:val="22"/>
          <w:szCs w:val="22"/>
          <w:lang w:val="de-DE"/>
        </w:rPr>
        <w:t>🟦</w:t>
      </w:r>
      <w:r>
        <w:rPr>
          <w:rStyle w:val="placeholder1"/>
          <w:rFonts w:ascii="Calibri" w:eastAsia="Times New Roman" w:hAnsi="Calibri" w:cs="Calibri"/>
          <w:sz w:val="22"/>
          <w:szCs w:val="22"/>
          <w:lang w:val="de-DE"/>
        </w:rPr>
        <w:t xml:space="preserve"> [Name der Einrichtung]</w:t>
      </w:r>
    </w:p>
    <w:p w14:paraId="5C036E32" w14:textId="77777777" w:rsidR="003F7006" w:rsidRDefault="003F7006" w:rsidP="003F7006">
      <w:pPr>
        <w:pStyle w:val="Titre2"/>
        <w:shd w:val="clear" w:color="auto" w:fill="FFFFFF"/>
        <w:rPr>
          <w:rFonts w:ascii="Calibri" w:eastAsia="Times New Roman" w:hAnsi="Calibri" w:cs="Calibri"/>
          <w:color w:val="1F3864"/>
          <w:sz w:val="26"/>
          <w:szCs w:val="26"/>
          <w:lang w:val="de-DE"/>
        </w:rPr>
      </w:pPr>
      <w:r>
        <w:rPr>
          <w:rFonts w:ascii="Calibri" w:eastAsia="Times New Roman" w:hAnsi="Calibri" w:cs="Calibri"/>
          <w:lang w:val="de-DE"/>
        </w:rPr>
        <w:t>Kurzvariante (Online-Formular)</w:t>
      </w:r>
    </w:p>
    <w:p w14:paraId="0AA76802" w14:textId="77777777" w:rsidR="003F7006" w:rsidRDefault="003F7006" w:rsidP="003F7006">
      <w:pPr>
        <w:pStyle w:val="NormalWeb"/>
        <w:shd w:val="clear" w:color="auto" w:fill="F2F2F2"/>
        <w:rPr>
          <w:rFonts w:ascii="Calibri" w:hAnsi="Calibri" w:cs="Calibri"/>
          <w:color w:val="333333"/>
          <w:sz w:val="21"/>
          <w:szCs w:val="21"/>
          <w:lang w:val="de-DE"/>
        </w:rPr>
      </w:pPr>
      <w:r>
        <w:rPr>
          <w:rFonts w:ascii="Calibri" w:hAnsi="Calibri" w:cs="Calibri"/>
          <w:color w:val="333333"/>
          <w:sz w:val="21"/>
          <w:szCs w:val="21"/>
          <w:lang w:val="de-DE"/>
        </w:rPr>
        <w:t xml:space="preserve">„Die </w:t>
      </w:r>
      <w:r>
        <w:rPr>
          <w:rStyle w:val="placeholder1"/>
          <w:rFonts w:ascii="Calibri" w:hAnsi="Calibri" w:cs="Calibri"/>
          <w:sz w:val="21"/>
          <w:szCs w:val="21"/>
          <w:lang w:val="de-DE"/>
        </w:rPr>
        <w:t>[Einrichtung]</w:t>
      </w:r>
      <w:r>
        <w:rPr>
          <w:rFonts w:ascii="Calibri" w:hAnsi="Calibri" w:cs="Calibri"/>
          <w:color w:val="333333"/>
          <w:sz w:val="21"/>
          <w:szCs w:val="21"/>
          <w:lang w:val="de-DE"/>
        </w:rPr>
        <w:t xml:space="preserve"> unterstützt das Projekt AIMEDIArt und bestätigt seine Beteiligungsabsicht als Piloteinrichtung für </w:t>
      </w:r>
      <w:r>
        <w:rPr>
          <w:rStyle w:val="placeholder1"/>
          <w:rFonts w:ascii="Calibri" w:hAnsi="Calibri" w:cs="Calibri"/>
          <w:sz w:val="21"/>
          <w:szCs w:val="21"/>
          <w:lang w:val="de-DE"/>
        </w:rPr>
        <w:t>[Zeitraum]</w:t>
      </w:r>
      <w:r>
        <w:rPr>
          <w:rFonts w:ascii="Calibri" w:hAnsi="Calibri" w:cs="Calibri"/>
          <w:color w:val="333333"/>
          <w:sz w:val="21"/>
          <w:szCs w:val="21"/>
          <w:lang w:val="de-DE"/>
        </w:rPr>
        <w:t xml:space="preserve">, für eine Ausstellung von </w:t>
      </w:r>
      <w:r>
        <w:rPr>
          <w:rStyle w:val="placeholder1"/>
          <w:rFonts w:ascii="Calibri" w:hAnsi="Calibri" w:cs="Calibri"/>
          <w:sz w:val="21"/>
          <w:szCs w:val="21"/>
          <w:lang w:val="de-DE"/>
        </w:rPr>
        <w:t>[N]</w:t>
      </w:r>
      <w:r>
        <w:rPr>
          <w:rFonts w:ascii="Calibri" w:hAnsi="Calibri" w:cs="Calibri"/>
          <w:color w:val="333333"/>
          <w:sz w:val="21"/>
          <w:szCs w:val="21"/>
          <w:lang w:val="de-DE"/>
        </w:rPr>
        <w:t xml:space="preserve"> Werken. Das Tool beantwortet einen konkreten Bedarf an mehrsprachiger Vermittlung und Messung des Publikums-Engagements, zum Nutzen der ausgestellten Künstler und unserer Besucher."</w:t>
      </w:r>
    </w:p>
    <w:p w14:paraId="534DC128" w14:textId="77777777" w:rsidR="003F7006" w:rsidRDefault="003F7006" w:rsidP="003F7006">
      <w:pPr>
        <w:pStyle w:val="Titre2"/>
        <w:shd w:val="clear" w:color="auto" w:fill="FFFFFF"/>
        <w:rPr>
          <w:rFonts w:ascii="Calibri" w:eastAsia="Times New Roman" w:hAnsi="Calibri" w:cs="Calibri"/>
          <w:color w:val="1F3864"/>
          <w:sz w:val="26"/>
          <w:szCs w:val="26"/>
          <w:lang w:val="de-DE"/>
        </w:rPr>
      </w:pPr>
      <w:r>
        <w:rPr>
          <w:rFonts w:ascii="Calibri" w:eastAsia="Times New Roman" w:hAnsi="Calibri" w:cs="Calibri"/>
          <w:lang w:val="de-DE"/>
        </w:rPr>
        <w:t>Vorschläge für Piloteinrichtungen Grand Est (anzusprechen)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3381"/>
        <w:gridCol w:w="3063"/>
      </w:tblGrid>
      <w:tr w:rsidR="003F7006" w14:paraId="7FD29876" w14:textId="77777777" w:rsidTr="009F73C6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F810B8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  <w:lang w:val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Territorium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A63FFC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Typ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F1518D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Ansatz</w:t>
            </w:r>
          </w:p>
        </w:tc>
      </w:tr>
      <w:tr w:rsidR="003F7006" w14:paraId="586BE639" w14:textId="77777777" w:rsidTr="009F73C6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2FEC04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Moselle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7E26C0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Museum / Kunstzentrum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A170A8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Metz, Thionville</w:t>
            </w:r>
          </w:p>
        </w:tc>
      </w:tr>
      <w:tr w:rsidR="003F7006" w14:paraId="3A98552A" w14:textId="77777777" w:rsidTr="009F73C6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6C0906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Elsass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A30FBC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Museum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9F6FFE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Straßburg, Mülhausen</w:t>
            </w:r>
          </w:p>
        </w:tc>
      </w:tr>
      <w:tr w:rsidR="003F7006" w14:paraId="7102F752" w14:textId="77777777" w:rsidTr="009F73C6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0809B3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Champagne-Ardenne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68B88C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Kunstzentrum / FRAC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7CA641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Reims, Châlons</w:t>
            </w:r>
          </w:p>
        </w:tc>
      </w:tr>
      <w:tr w:rsidR="003F7006" w14:paraId="1E429F97" w14:textId="77777777" w:rsidTr="009F73C6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D6F5EF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Fotografie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6A59016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Festival / Galerie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959A05" w14:textId="77777777" w:rsidR="003F7006" w:rsidRDefault="003F7006" w:rsidP="003F7006">
            <w:pPr>
              <w:spacing w:after="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Réseau NOP</w:t>
            </w:r>
          </w:p>
        </w:tc>
      </w:tr>
    </w:tbl>
    <w:p w14:paraId="7CF11B60" w14:textId="77777777" w:rsidR="003F7006" w:rsidRDefault="003F7006" w:rsidP="003F7006">
      <w:pPr>
        <w:shd w:val="clear" w:color="auto" w:fill="FFFFFF"/>
        <w:spacing w:after="0"/>
        <w:rPr>
          <w:rFonts w:ascii="Calibri" w:eastAsia="Times New Roman" w:hAnsi="Calibri" w:cs="Calibri"/>
          <w:color w:val="555555"/>
          <w:sz w:val="19"/>
          <w:szCs w:val="19"/>
          <w:lang w:val="de-DE"/>
        </w:rPr>
      </w:pPr>
      <w:r>
        <w:rPr>
          <w:rFonts w:ascii="Calibri" w:eastAsia="Times New Roman" w:hAnsi="Calibri" w:cs="Calibri"/>
          <w:color w:val="555555"/>
          <w:sz w:val="19"/>
          <w:szCs w:val="19"/>
          <w:lang w:val="de-DE"/>
        </w:rPr>
        <w:t xml:space="preserve">Das Schreiben muss von der gesetzlichen Vertretung der Einrichtung unterzeichnet werden. </w:t>
      </w:r>
    </w:p>
    <w:p w14:paraId="06C2ACB5" w14:textId="40D47C74" w:rsidR="00AF510A" w:rsidRPr="000A6D30" w:rsidRDefault="00AF510A" w:rsidP="003F7006">
      <w:pPr>
        <w:rPr>
          <w:lang w:val="fr-FR"/>
        </w:rPr>
      </w:pPr>
    </w:p>
    <w:sectPr w:rsidR="00AF510A" w:rsidRPr="000A6D30" w:rsidSect="001E172D">
      <w:headerReference w:type="default" r:id="rId8"/>
      <w:headerReference w:type="first" r:id="rId9"/>
      <w:footnotePr>
        <w:numRestart w:val="eachSect"/>
      </w:footnotePr>
      <w:pgSz w:w="12240" w:h="15840"/>
      <w:pgMar w:top="1417" w:right="1417" w:bottom="993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2F6F7" w14:textId="77777777" w:rsidR="000D2CF9" w:rsidRDefault="000D2CF9">
      <w:pPr>
        <w:spacing w:after="0"/>
      </w:pPr>
      <w:r>
        <w:separator/>
      </w:r>
    </w:p>
  </w:endnote>
  <w:endnote w:type="continuationSeparator" w:id="0">
    <w:p w14:paraId="1288FC4C" w14:textId="77777777" w:rsidR="000D2CF9" w:rsidRDefault="000D2C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FFC85" w14:textId="77777777" w:rsidR="000D2CF9" w:rsidRDefault="000D2CF9">
      <w:pPr>
        <w:spacing w:after="0"/>
      </w:pPr>
      <w:r>
        <w:separator/>
      </w:r>
    </w:p>
  </w:footnote>
  <w:footnote w:type="continuationSeparator" w:id="0">
    <w:p w14:paraId="33D0AD3D" w14:textId="77777777" w:rsidR="000D2CF9" w:rsidRDefault="000D2CF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C1E5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rPr>
        <w:noProof/>
      </w:rPr>
      <w:drawing>
        <wp:inline distT="0" distB="0" distL="0" distR="0" wp14:anchorId="243E0A04" wp14:editId="4934E747">
          <wp:extent cx="341631" cy="333375"/>
          <wp:effectExtent l="0" t="0" r="0" b="0"/>
          <wp:docPr id="96704973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FBF399" wp14:editId="6F9D6073">
          <wp:extent cx="1285875" cy="186147"/>
          <wp:effectExtent l="0" t="0" r="0" b="0"/>
          <wp:docPr id="9880130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FE06" w14:textId="77777777" w:rsidR="001E172D" w:rsidRDefault="001E172D">
    <w:pPr>
      <w:pStyle w:val="En-tte"/>
    </w:pPr>
    <w:r w:rsidRPr="00B71341">
      <w:rPr>
        <w:noProof/>
      </w:rPr>
      <w:drawing>
        <wp:inline distT="0" distB="0" distL="0" distR="0" wp14:anchorId="575075A2" wp14:editId="44BDAE21">
          <wp:extent cx="3105150" cy="743748"/>
          <wp:effectExtent l="0" t="0" r="0" b="0"/>
          <wp:docPr id="604268877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3A44F07"/>
    <w:multiLevelType w:val="multilevel"/>
    <w:tmpl w:val="19D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80C3E"/>
    <w:multiLevelType w:val="multilevel"/>
    <w:tmpl w:val="CE5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10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E17D6"/>
    <w:multiLevelType w:val="hybridMultilevel"/>
    <w:tmpl w:val="9402A8EE"/>
    <w:lvl w:ilvl="0" w:tplc="DD28D4E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2126C"/>
    <w:multiLevelType w:val="multilevel"/>
    <w:tmpl w:val="DF62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6"/>
  </w:num>
  <w:num w:numId="21" w16cid:durableId="1893810317">
    <w:abstractNumId w:val="11"/>
  </w:num>
  <w:num w:numId="22" w16cid:durableId="533347365">
    <w:abstractNumId w:val="9"/>
  </w:num>
  <w:num w:numId="23" w16cid:durableId="963537378">
    <w:abstractNumId w:val="14"/>
  </w:num>
  <w:num w:numId="24" w16cid:durableId="1384519529">
    <w:abstractNumId w:val="10"/>
  </w:num>
  <w:num w:numId="25" w16cid:durableId="317925457">
    <w:abstractNumId w:val="8"/>
  </w:num>
  <w:num w:numId="26" w16cid:durableId="1032145777">
    <w:abstractNumId w:val="12"/>
  </w:num>
  <w:num w:numId="27" w16cid:durableId="1892111585">
    <w:abstractNumId w:val="13"/>
  </w:num>
  <w:num w:numId="28" w16cid:durableId="251471668">
    <w:abstractNumId w:val="5"/>
  </w:num>
  <w:num w:numId="29" w16cid:durableId="1703508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30"/>
    <w:rsid w:val="0000432B"/>
    <w:rsid w:val="000848F3"/>
    <w:rsid w:val="00086A4C"/>
    <w:rsid w:val="000A6D30"/>
    <w:rsid w:val="000D2CF9"/>
    <w:rsid w:val="00111E4F"/>
    <w:rsid w:val="001E172D"/>
    <w:rsid w:val="00295127"/>
    <w:rsid w:val="003F5280"/>
    <w:rsid w:val="003F7006"/>
    <w:rsid w:val="00531A57"/>
    <w:rsid w:val="00680EB1"/>
    <w:rsid w:val="00692D26"/>
    <w:rsid w:val="006A16F2"/>
    <w:rsid w:val="00804D8E"/>
    <w:rsid w:val="00A15359"/>
    <w:rsid w:val="00A31694"/>
    <w:rsid w:val="00AF510A"/>
    <w:rsid w:val="00B71341"/>
    <w:rsid w:val="00BB0C79"/>
    <w:rsid w:val="00DC059A"/>
    <w:rsid w:val="00E3430E"/>
    <w:rsid w:val="00F2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6B9ABA"/>
  <w15:docId w15:val="{4F68CB45-53FC-48ED-B77D-BDDEEEE7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6D30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1E172D"/>
    <w:pPr>
      <w:spacing w:after="0"/>
    </w:p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1E172D"/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F7006"/>
    <w:pPr>
      <w:spacing w:after="180"/>
      <w:jc w:val="both"/>
    </w:pPr>
    <w:rPr>
      <w:rFonts w:ascii="Times New Roman" w:hAnsi="Times New Roman" w:cs="Times New Roman"/>
      <w:lang w:val="fr-FR" w:eastAsia="fr-FR"/>
    </w:rPr>
  </w:style>
  <w:style w:type="character" w:styleId="lev">
    <w:name w:val="Strong"/>
    <w:basedOn w:val="Policepardfaut"/>
    <w:uiPriority w:val="22"/>
    <w:qFormat/>
    <w:rsid w:val="003F7006"/>
    <w:rPr>
      <w:b/>
      <w:bCs/>
    </w:rPr>
  </w:style>
  <w:style w:type="character" w:customStyle="1" w:styleId="placeholder1">
    <w:name w:val="placeholder1"/>
    <w:basedOn w:val="Policepardfaut"/>
    <w:rsid w:val="003F7006"/>
    <w:rPr>
      <w:b/>
      <w:bCs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1</TotalTime>
  <Pages>3</Pages>
  <Words>719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2</cp:revision>
  <dcterms:created xsi:type="dcterms:W3CDTF">2026-07-22T14:48:00Z</dcterms:created>
  <dcterms:modified xsi:type="dcterms:W3CDTF">2026-07-22T14:48:00Z</dcterms:modified>
</cp:coreProperties>
</file>