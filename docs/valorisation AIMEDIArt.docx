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1A0F" w14:textId="77777777" w:rsidR="00A6309D" w:rsidRPr="000A6C55" w:rsidRDefault="00A6309D" w:rsidP="00A6309D">
      <w:pPr>
        <w:pStyle w:val="Titre1"/>
      </w:pPr>
      <w:bookmarkStart w:id="0" w:name="X9d7386e1e1672cd4adbf4c7f871a0838505d772"/>
      <w:r w:rsidRPr="000A6C55">
        <w:t xml:space="preserve">AIMEDIArt — Valorisation indicative &amp; pacte d’associés </w:t>
      </w:r>
      <w:r w:rsidRPr="00A6309D">
        <w:rPr>
          <w:highlight w:val="yellow"/>
        </w:rPr>
        <w:t>(brouillon)</w:t>
      </w:r>
    </w:p>
    <w:tbl>
      <w:tblPr>
        <w:tblStyle w:val="Table"/>
        <w:tblW w:w="5425" w:type="pct"/>
        <w:tblLayout w:type="fixed"/>
        <w:tblLook w:val="0000" w:firstRow="0" w:lastRow="0" w:firstColumn="0" w:lastColumn="0" w:noHBand="0" w:noVBand="0"/>
      </w:tblPr>
      <w:tblGrid>
        <w:gridCol w:w="2552"/>
        <w:gridCol w:w="7654"/>
      </w:tblGrid>
      <w:tr w:rsidR="00A6309D" w:rsidRPr="000A6C55" w14:paraId="2420B714" w14:textId="77777777" w:rsidTr="00A6309D">
        <w:tc>
          <w:tcPr>
            <w:tcW w:w="2552" w:type="dxa"/>
          </w:tcPr>
          <w:p w14:paraId="0D217CD5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Objet</w:t>
            </w:r>
          </w:p>
        </w:tc>
        <w:tc>
          <w:tcPr>
            <w:tcW w:w="7654" w:type="dxa"/>
          </w:tcPr>
          <w:p w14:paraId="459A9CBF" w14:textId="77777777" w:rsidR="00A6309D" w:rsidRDefault="00A6309D" w:rsidP="00E96884">
            <w:pPr>
              <w:pStyle w:val="Compact"/>
            </w:pPr>
            <w:r w:rsidRPr="000A6C55">
              <w:t>(1) Valorisation « réelle » de la plateforme AIMEDIArt</w:t>
            </w:r>
          </w:p>
          <w:p w14:paraId="58BEA083" w14:textId="4AC6BF02" w:rsidR="00A6309D" w:rsidRPr="000A6C55" w:rsidRDefault="00A6309D" w:rsidP="00E96884">
            <w:pPr>
              <w:pStyle w:val="Compact"/>
            </w:pPr>
            <w:r w:rsidRPr="000A6C55">
              <w:t xml:space="preserve">(2) Cadre de pacte d’associés avec apport d’un </w:t>
            </w:r>
            <w:r w:rsidRPr="000A6C55">
              <w:rPr>
                <w:b/>
                <w:bCs/>
              </w:rPr>
              <w:t>droit de licence exclusif</w:t>
            </w:r>
            <w:r w:rsidRPr="000A6C55">
              <w:t xml:space="preserve"> valorisé à </w:t>
            </w:r>
            <w:r w:rsidRPr="000A6C55">
              <w:rPr>
                <w:b/>
                <w:bCs/>
              </w:rPr>
              <w:t>5 000 €</w:t>
            </w:r>
          </w:p>
        </w:tc>
      </w:tr>
      <w:tr w:rsidR="00A6309D" w:rsidRPr="000A6C55" w14:paraId="08E7CF93" w14:textId="77777777" w:rsidTr="00A6309D">
        <w:tc>
          <w:tcPr>
            <w:tcW w:w="2552" w:type="dxa"/>
          </w:tcPr>
          <w:p w14:paraId="161C4CEA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Date</w:t>
            </w:r>
          </w:p>
        </w:tc>
        <w:tc>
          <w:tcPr>
            <w:tcW w:w="7654" w:type="dxa"/>
          </w:tcPr>
          <w:p w14:paraId="56BF6DE5" w14:textId="77777777" w:rsidR="00A6309D" w:rsidRPr="000A6C55" w:rsidRDefault="00A6309D" w:rsidP="00E96884">
            <w:pPr>
              <w:pStyle w:val="Compact"/>
            </w:pPr>
            <w:r w:rsidRPr="000A6C55">
              <w:t>25 juillet 2026</w:t>
            </w:r>
          </w:p>
        </w:tc>
      </w:tr>
      <w:tr w:rsidR="00A6309D" w:rsidRPr="000A6C55" w14:paraId="025A8EFD" w14:textId="77777777" w:rsidTr="00A6309D">
        <w:tc>
          <w:tcPr>
            <w:tcW w:w="2552" w:type="dxa"/>
          </w:tcPr>
          <w:p w14:paraId="4012E4AA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Statut</w:t>
            </w:r>
          </w:p>
        </w:tc>
        <w:tc>
          <w:tcPr>
            <w:tcW w:w="7654" w:type="dxa"/>
          </w:tcPr>
          <w:p w14:paraId="2FDB1252" w14:textId="77777777" w:rsidR="00A6309D" w:rsidRPr="000A6C55" w:rsidRDefault="00A6309D" w:rsidP="00E96884">
            <w:pPr>
              <w:pStyle w:val="Compact"/>
            </w:pPr>
            <w:r w:rsidRPr="00A6309D">
              <w:rPr>
                <w:b/>
                <w:bCs/>
                <w:highlight w:val="yellow"/>
              </w:rPr>
              <w:t>Brouillon de travail</w:t>
            </w:r>
            <w:r w:rsidRPr="00A6309D">
              <w:rPr>
                <w:highlight w:val="yellow"/>
              </w:rPr>
              <w:t xml:space="preserve"> — à faire reprendre / adapter par avocat et expert-comptable</w:t>
            </w:r>
          </w:p>
        </w:tc>
      </w:tr>
      <w:tr w:rsidR="00A6309D" w:rsidRPr="000A6C55" w14:paraId="1C5F5BD2" w14:textId="77777777" w:rsidTr="00A6309D">
        <w:tc>
          <w:tcPr>
            <w:tcW w:w="2552" w:type="dxa"/>
          </w:tcPr>
          <w:p w14:paraId="672C200D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Avertissement</w:t>
            </w:r>
          </w:p>
        </w:tc>
        <w:tc>
          <w:tcPr>
            <w:tcW w:w="7654" w:type="dxa"/>
          </w:tcPr>
          <w:p w14:paraId="698476AC" w14:textId="77777777" w:rsidR="00A6309D" w:rsidRDefault="00A6309D" w:rsidP="00E96884">
            <w:pPr>
              <w:pStyle w:val="Compact"/>
            </w:pPr>
            <w:r w:rsidRPr="000A6C55">
              <w:t xml:space="preserve">Ce document n’est </w:t>
            </w:r>
            <w:r w:rsidRPr="000A6C55">
              <w:rPr>
                <w:b/>
                <w:bCs/>
              </w:rPr>
              <w:t>pas</w:t>
            </w:r>
            <w:r w:rsidRPr="000A6C55">
              <w:t xml:space="preserve"> un rapport de commissaire aux apports</w:t>
            </w:r>
            <w:r w:rsidRPr="000A6C55">
              <w:rPr>
                <w:rStyle w:val="Appelnotedebasdep"/>
              </w:rPr>
              <w:footnoteReference w:id="1"/>
            </w:r>
            <w:r w:rsidRPr="000A6C55">
              <w:t xml:space="preserve">, ni un acte juridique signé. </w:t>
            </w:r>
          </w:p>
          <w:p w14:paraId="22D69002" w14:textId="6EFC8B9A" w:rsidR="00A6309D" w:rsidRPr="000A6C55" w:rsidRDefault="00A6309D" w:rsidP="00E96884">
            <w:pPr>
              <w:pStyle w:val="Compact"/>
            </w:pPr>
            <w:r w:rsidRPr="000A6C55">
              <w:t>Il ne constitue pas un conseil juridique ou fiscal personnalisé.</w:t>
            </w:r>
          </w:p>
        </w:tc>
      </w:tr>
    </w:tbl>
    <w:p w14:paraId="11523885" w14:textId="77777777" w:rsidR="00A6309D" w:rsidRPr="000A6C55" w:rsidRDefault="00A6309D" w:rsidP="00A6309D">
      <w:pPr>
        <w:pStyle w:val="Corpsdetexte"/>
      </w:pPr>
      <w:r w:rsidRPr="000A6C55">
        <w:rPr>
          <w:b/>
          <w:bCs/>
        </w:rPr>
        <w:t>Personnes / rôles (à compléter) :</w:t>
      </w:r>
    </w:p>
    <w:tbl>
      <w:tblPr>
        <w:tblStyle w:val="TableauGrille1Clair-Accentuation1"/>
        <w:tblW w:w="5406" w:type="pct"/>
        <w:tblLayout w:type="fixed"/>
        <w:tblLook w:val="0020" w:firstRow="1" w:lastRow="0" w:firstColumn="0" w:lastColumn="0" w:noHBand="0" w:noVBand="0"/>
      </w:tblPr>
      <w:tblGrid>
        <w:gridCol w:w="3114"/>
        <w:gridCol w:w="2410"/>
        <w:gridCol w:w="4635"/>
      </w:tblGrid>
      <w:tr w:rsidR="00A6309D" w:rsidRPr="000A6C55" w14:paraId="2DC1E7A5" w14:textId="77777777" w:rsidTr="00A63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1A4F06C2" w14:textId="77777777" w:rsidR="00A6309D" w:rsidRPr="000A6C55" w:rsidRDefault="00A6309D" w:rsidP="00E96884">
            <w:pPr>
              <w:pStyle w:val="Compact"/>
            </w:pPr>
            <w:r w:rsidRPr="000A6C55">
              <w:t>Rôle</w:t>
            </w:r>
          </w:p>
        </w:tc>
        <w:tc>
          <w:tcPr>
            <w:tcW w:w="2410" w:type="dxa"/>
          </w:tcPr>
          <w:p w14:paraId="64C2FC0B" w14:textId="77777777" w:rsidR="00A6309D" w:rsidRPr="000A6C55" w:rsidRDefault="00A6309D" w:rsidP="00E96884">
            <w:pPr>
              <w:pStyle w:val="Compact"/>
            </w:pPr>
            <w:r w:rsidRPr="000A6C55">
              <w:t>Identité</w:t>
            </w:r>
          </w:p>
        </w:tc>
        <w:tc>
          <w:tcPr>
            <w:tcW w:w="4635" w:type="dxa"/>
          </w:tcPr>
          <w:p w14:paraId="274C1B59" w14:textId="77777777" w:rsidR="00A6309D" w:rsidRPr="000A6C55" w:rsidRDefault="00A6309D" w:rsidP="00E96884">
            <w:pPr>
              <w:pStyle w:val="Compact"/>
            </w:pPr>
            <w:r w:rsidRPr="000A6C55">
              <w:t>Apport envisagé au capital</w:t>
            </w:r>
          </w:p>
        </w:tc>
      </w:tr>
      <w:tr w:rsidR="00A6309D" w:rsidRPr="000A6C55" w14:paraId="039842D6" w14:textId="77777777" w:rsidTr="00A6309D">
        <w:trPr>
          <w:trHeight w:val="1023"/>
        </w:trPr>
        <w:tc>
          <w:tcPr>
            <w:tcW w:w="3114" w:type="dxa"/>
          </w:tcPr>
          <w:p w14:paraId="47ED5D11" w14:textId="77777777" w:rsidR="00A6309D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Associé A</w:t>
            </w:r>
            <w:r w:rsidRPr="000A6C55">
              <w:t xml:space="preserve"> </w:t>
            </w:r>
          </w:p>
          <w:p w14:paraId="02E07545" w14:textId="67F1F268" w:rsidR="00A6309D" w:rsidRPr="000A6C55" w:rsidRDefault="00A6309D" w:rsidP="00E96884">
            <w:pPr>
              <w:pStyle w:val="Compact"/>
            </w:pPr>
            <w:r w:rsidRPr="000A6C55">
              <w:t>(Porteur / titulaire de la PI</w:t>
            </w:r>
            <w:r w:rsidRPr="000A6C55">
              <w:rPr>
                <w:rStyle w:val="Appelnotedebasdep"/>
              </w:rPr>
              <w:footnoteReference w:id="2"/>
            </w:r>
            <w:r w:rsidRPr="000A6C55">
              <w:t>)</w:t>
            </w:r>
          </w:p>
        </w:tc>
        <w:tc>
          <w:tcPr>
            <w:tcW w:w="2410" w:type="dxa"/>
          </w:tcPr>
          <w:p w14:paraId="77FF80C0" w14:textId="77777777" w:rsidR="00A6309D" w:rsidRPr="000A6C55" w:rsidRDefault="00A6309D" w:rsidP="00E96884">
            <w:pPr>
              <w:pStyle w:val="Compact"/>
            </w:pPr>
            <w:r w:rsidRPr="000A6C55">
              <w:t>DUPONT Fabien</w:t>
            </w:r>
          </w:p>
        </w:tc>
        <w:tc>
          <w:tcPr>
            <w:tcW w:w="4635" w:type="dxa"/>
          </w:tcPr>
          <w:p w14:paraId="6C97E711" w14:textId="77777777" w:rsidR="00A6309D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5 100 €</w:t>
            </w:r>
            <w:r w:rsidRPr="000A6C55">
              <w:t xml:space="preserve"> = </w:t>
            </w:r>
          </w:p>
          <w:p w14:paraId="6C82D8A1" w14:textId="72BD8B5A" w:rsidR="00A6309D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5 000 €</w:t>
            </w:r>
            <w:r w:rsidRPr="000A6C55">
              <w:t xml:space="preserve"> droit de licence exclusif </w:t>
            </w:r>
          </w:p>
          <w:p w14:paraId="1FFB37CC" w14:textId="19FF26DE" w:rsidR="00A6309D" w:rsidRPr="000A6C55" w:rsidRDefault="00A6309D" w:rsidP="00E96884">
            <w:pPr>
              <w:pStyle w:val="Compact"/>
            </w:pPr>
            <w:r w:rsidRPr="000A6C55">
              <w:t xml:space="preserve">+ </w:t>
            </w:r>
            <w:r w:rsidRPr="000A6C55">
              <w:rPr>
                <w:b/>
                <w:bCs/>
              </w:rPr>
              <w:t>100 €</w:t>
            </w:r>
            <w:r w:rsidRPr="000A6C55">
              <w:t xml:space="preserve"> en numéraire</w:t>
            </w:r>
            <w:r w:rsidRPr="000A6C55">
              <w:rPr>
                <w:rStyle w:val="Appelnotedebasdep"/>
              </w:rPr>
              <w:footnoteReference w:id="3"/>
            </w:r>
            <w:r w:rsidRPr="000A6C55">
              <w:t xml:space="preserve"> → </w:t>
            </w:r>
            <w:r w:rsidRPr="000A6C55">
              <w:rPr>
                <w:b/>
                <w:bCs/>
              </w:rPr>
              <w:t>51 %</w:t>
            </w:r>
          </w:p>
        </w:tc>
      </w:tr>
      <w:tr w:rsidR="00A6309D" w:rsidRPr="000A6C55" w14:paraId="0636B73C" w14:textId="77777777" w:rsidTr="00A6309D">
        <w:trPr>
          <w:trHeight w:val="1023"/>
        </w:trPr>
        <w:tc>
          <w:tcPr>
            <w:tcW w:w="3114" w:type="dxa"/>
          </w:tcPr>
          <w:p w14:paraId="0348C84A" w14:textId="77777777" w:rsidR="00A6309D" w:rsidRPr="000A6C55" w:rsidRDefault="00A6309D" w:rsidP="00E96884">
            <w:pPr>
              <w:pStyle w:val="Compact"/>
              <w:rPr>
                <w:b/>
                <w:bCs/>
              </w:rPr>
            </w:pPr>
            <w:r w:rsidRPr="000A6C55">
              <w:rPr>
                <w:b/>
                <w:bCs/>
              </w:rPr>
              <w:t>Associé B</w:t>
            </w:r>
          </w:p>
        </w:tc>
        <w:tc>
          <w:tcPr>
            <w:tcW w:w="2410" w:type="dxa"/>
          </w:tcPr>
          <w:p w14:paraId="1A38695F" w14:textId="77777777" w:rsidR="00A6309D" w:rsidRPr="000A6C55" w:rsidRDefault="00A6309D" w:rsidP="00E96884">
            <w:pPr>
              <w:pStyle w:val="Compact"/>
            </w:pPr>
            <w:r w:rsidRPr="000A6C55">
              <w:t>CAMUS Jean-Yves</w:t>
            </w:r>
          </w:p>
        </w:tc>
        <w:tc>
          <w:tcPr>
            <w:tcW w:w="4635" w:type="dxa"/>
          </w:tcPr>
          <w:p w14:paraId="012F149F" w14:textId="77777777" w:rsidR="00A6309D" w:rsidRPr="000A6C55" w:rsidRDefault="00A6309D" w:rsidP="00E96884">
            <w:pPr>
              <w:pStyle w:val="Compact"/>
              <w:rPr>
                <w:b/>
                <w:bCs/>
              </w:rPr>
            </w:pPr>
            <w:r w:rsidRPr="000A6C55">
              <w:rPr>
                <w:b/>
                <w:bCs/>
              </w:rPr>
              <w:t>2 450 €</w:t>
            </w:r>
            <w:r w:rsidRPr="000A6C55">
              <w:t xml:space="preserve"> en numéraire au total → </w:t>
            </w:r>
            <w:r w:rsidRPr="000A6C55">
              <w:rPr>
                <w:b/>
                <w:bCs/>
              </w:rPr>
              <w:t>24,5 %</w:t>
            </w:r>
          </w:p>
        </w:tc>
      </w:tr>
      <w:tr w:rsidR="00A6309D" w:rsidRPr="000A6C55" w14:paraId="2B8A249D" w14:textId="77777777" w:rsidTr="00A6309D">
        <w:trPr>
          <w:trHeight w:val="1023"/>
        </w:trPr>
        <w:tc>
          <w:tcPr>
            <w:tcW w:w="3114" w:type="dxa"/>
          </w:tcPr>
          <w:p w14:paraId="7C20375C" w14:textId="124D2719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Associé C</w:t>
            </w:r>
          </w:p>
        </w:tc>
        <w:tc>
          <w:tcPr>
            <w:tcW w:w="2410" w:type="dxa"/>
          </w:tcPr>
          <w:p w14:paraId="7AF8C374" w14:textId="77777777" w:rsidR="00A6309D" w:rsidRPr="000A6C55" w:rsidRDefault="00A6309D" w:rsidP="00E96884">
            <w:pPr>
              <w:pStyle w:val="Compact"/>
            </w:pPr>
            <w:r w:rsidRPr="000A6C55">
              <w:t>CAUDY Robin</w:t>
            </w:r>
          </w:p>
        </w:tc>
        <w:tc>
          <w:tcPr>
            <w:tcW w:w="4635" w:type="dxa"/>
          </w:tcPr>
          <w:p w14:paraId="346F43D5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2 450 €</w:t>
            </w:r>
            <w:r w:rsidRPr="000A6C55">
              <w:t xml:space="preserve"> en numéraire au total → </w:t>
            </w:r>
            <w:r w:rsidRPr="000A6C55">
              <w:rPr>
                <w:b/>
                <w:bCs/>
              </w:rPr>
              <w:t>24,5 %</w:t>
            </w:r>
          </w:p>
        </w:tc>
      </w:tr>
      <w:tr w:rsidR="00A6309D" w:rsidRPr="000A6C55" w14:paraId="06D0F99E" w14:textId="77777777" w:rsidTr="00A6309D">
        <w:trPr>
          <w:trHeight w:val="1023"/>
        </w:trPr>
        <w:tc>
          <w:tcPr>
            <w:tcW w:w="3114" w:type="dxa"/>
          </w:tcPr>
          <w:p w14:paraId="6DAB5387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Société</w:t>
            </w:r>
          </w:p>
        </w:tc>
        <w:tc>
          <w:tcPr>
            <w:tcW w:w="2410" w:type="dxa"/>
          </w:tcPr>
          <w:p w14:paraId="60B06098" w14:textId="34FAF113" w:rsidR="00A6309D" w:rsidRPr="000A6C55" w:rsidRDefault="00A6309D" w:rsidP="00E96884">
            <w:pPr>
              <w:pStyle w:val="Compact"/>
            </w:pPr>
            <w:r w:rsidRPr="000A6C55">
              <w:t>(dénomination, forme SAS</w:t>
            </w:r>
            <w:r w:rsidRPr="000A6C55">
              <w:rPr>
                <w:rStyle w:val="Appelnotedebasdep"/>
              </w:rPr>
              <w:footnoteReference w:id="4"/>
            </w:r>
            <w:r w:rsidRPr="000A6C55">
              <w:t>, siège)</w:t>
            </w:r>
          </w:p>
        </w:tc>
        <w:tc>
          <w:tcPr>
            <w:tcW w:w="4635" w:type="dxa"/>
          </w:tcPr>
          <w:p w14:paraId="69769F7A" w14:textId="77777777" w:rsidR="00A6309D" w:rsidRPr="000A6C55" w:rsidRDefault="00A6309D" w:rsidP="00E96884">
            <w:pPr>
              <w:pStyle w:val="Compact"/>
            </w:pPr>
            <w:r w:rsidRPr="000A6C55">
              <w:t xml:space="preserve">Capital social cible </w:t>
            </w:r>
            <w:r w:rsidRPr="000A6C55">
              <w:rPr>
                <w:b/>
                <w:bCs/>
              </w:rPr>
              <w:t>10 000 €</w:t>
            </w:r>
          </w:p>
        </w:tc>
      </w:tr>
    </w:tbl>
    <w:p w14:paraId="48B5AB37" w14:textId="77777777" w:rsidR="00A6309D" w:rsidRPr="000A6C55" w:rsidRDefault="00A6309D" w:rsidP="00A6309D">
      <w:pPr>
        <w:pStyle w:val="Titre1"/>
      </w:pPr>
      <w:bookmarkStart w:id="1" w:name="Xa6e8684f39daeee4dafdc9ac07ddf7fe4db9772"/>
      <w:bookmarkEnd w:id="0"/>
      <w:r w:rsidRPr="000A6C55">
        <w:lastRenderedPageBreak/>
        <w:t>Partie 1 — Valorisation « réelle » de AIMEDIArt</w:t>
      </w:r>
    </w:p>
    <w:p w14:paraId="7C7644C1" w14:textId="77777777" w:rsidR="00A6309D" w:rsidRPr="000A6C55" w:rsidRDefault="00A6309D" w:rsidP="00A6309D">
      <w:pPr>
        <w:pStyle w:val="Titre2"/>
      </w:pPr>
      <w:bookmarkStart w:id="2" w:name="périmètre-de-lactif-évalué"/>
      <w:r w:rsidRPr="000A6C55">
        <w:t>1.1 Périmètre de l’actif évalué</w:t>
      </w:r>
    </w:p>
    <w:p w14:paraId="60388FE8" w14:textId="77777777" w:rsidR="00A6309D" w:rsidRPr="000A6C55" w:rsidRDefault="00A6309D" w:rsidP="00A6309D">
      <w:pPr>
        <w:pStyle w:val="FirstParagraph"/>
      </w:pPr>
      <w:r w:rsidRPr="000A6C55">
        <w:t xml:space="preserve">L’évaluation porte sur la </w:t>
      </w:r>
      <w:r w:rsidRPr="000A6C55">
        <w:rPr>
          <w:b/>
          <w:bCs/>
        </w:rPr>
        <w:t>plateforme logicielle AIMEDIArt</w:t>
      </w:r>
      <w:r w:rsidRPr="000A6C55">
        <w:t xml:space="preserve"> (application web</w:t>
      </w:r>
      <w:r w:rsidRPr="000A6C55">
        <w:rPr>
          <w:rStyle w:val="Appelnotedebasdep"/>
        </w:rPr>
        <w:footnoteReference w:id="5"/>
      </w:r>
      <w:r w:rsidRPr="000A6C55">
        <w:t xml:space="preserve"> en mode SaaS</w:t>
      </w:r>
      <w:r w:rsidRPr="000A6C55">
        <w:rPr>
          <w:rStyle w:val="Appelnotedebasdep"/>
        </w:rPr>
        <w:footnoteReference w:id="6"/>
      </w:r>
      <w:r w:rsidRPr="000A6C55">
        <w:t xml:space="preserve"> de médiation culturelle assistée par IA</w:t>
      </w:r>
      <w:r w:rsidRPr="000A6C55">
        <w:rPr>
          <w:rStyle w:val="Appelnotedebasdep"/>
        </w:rPr>
        <w:footnoteReference w:id="7"/>
      </w:r>
      <w:r w:rsidRPr="000A6C55">
        <w:t>), telle qu’existante à la date du présent document, et notamment :</w:t>
      </w:r>
    </w:p>
    <w:p w14:paraId="74F5916B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code source et architecture (partie cliente / interface</w:t>
      </w:r>
      <w:r w:rsidRPr="000A6C55">
        <w:rPr>
          <w:rStyle w:val="Appelnotedebasdep"/>
        </w:rPr>
        <w:footnoteReference w:id="8"/>
      </w:r>
      <w:r w:rsidRPr="000A6C55">
        <w:t>, partie serveur</w:t>
      </w:r>
      <w:r w:rsidRPr="000A6C55">
        <w:rPr>
          <w:rStyle w:val="Appelnotedebasdep"/>
        </w:rPr>
        <w:footnoteReference w:id="9"/>
      </w:r>
      <w:r w:rsidRPr="000A6C55">
        <w:t>, base de données, fonctions serveur) ;</w:t>
      </w:r>
    </w:p>
    <w:p w14:paraId="0BD8A36B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parcours métier (institutions / expositions / œuvres / visiteurs) ;</w:t>
      </w:r>
    </w:p>
    <w:p w14:paraId="110208EE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fonctionnalités associées (internationalisation</w:t>
      </w:r>
      <w:r w:rsidRPr="000A6C55">
        <w:rPr>
          <w:rStyle w:val="Appelnotedebasdep"/>
        </w:rPr>
        <w:footnoteReference w:id="10"/>
      </w:r>
      <w:r w:rsidRPr="000A6C55">
        <w:t>, audio / synthèse vocale</w:t>
      </w:r>
      <w:r w:rsidRPr="000A6C55">
        <w:rPr>
          <w:rStyle w:val="Appelnotedebasdep"/>
        </w:rPr>
        <w:footnoteReference w:id="11"/>
      </w:r>
      <w:r w:rsidRPr="000A6C55">
        <w:t>, codes QR</w:t>
      </w:r>
      <w:r w:rsidRPr="000A6C55">
        <w:rPr>
          <w:rStyle w:val="Appelnotedebasdep"/>
        </w:rPr>
        <w:footnoteReference w:id="12"/>
      </w:r>
      <w:r w:rsidRPr="000A6C55">
        <w:t>, statistiques, GED</w:t>
      </w:r>
      <w:r w:rsidRPr="000A6C55">
        <w:rPr>
          <w:rStyle w:val="Appelnotedebasdep"/>
        </w:rPr>
        <w:footnoteReference w:id="13"/>
      </w:r>
      <w:r w:rsidRPr="000A6C55">
        <w:t>, authentification</w:t>
      </w:r>
      <w:r w:rsidRPr="000A6C55">
        <w:rPr>
          <w:rStyle w:val="Appelnotedebasdep"/>
        </w:rPr>
        <w:footnoteReference w:id="14"/>
      </w:r>
      <w:r w:rsidRPr="000A6C55">
        <w:t>, etc.) ;</w:t>
      </w:r>
    </w:p>
    <w:p w14:paraId="161D49C3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éléments d’identité et documentation liés au produit ;</w:t>
      </w:r>
    </w:p>
    <w:p w14:paraId="7CA37343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preuve d’antériorité éventuelle (ex. dépôt e-Soleau</w:t>
      </w:r>
      <w:r w:rsidRPr="000A6C55">
        <w:rPr>
          <w:rStyle w:val="Appelnotedebasdep"/>
        </w:rPr>
        <w:footnoteReference w:id="15"/>
      </w:r>
      <w:r w:rsidRPr="000A6C55">
        <w:t xml:space="preserve">), </w:t>
      </w:r>
      <w:r w:rsidRPr="000A6C55">
        <w:rPr>
          <w:b/>
          <w:bCs/>
        </w:rPr>
        <w:t>sans</w:t>
      </w:r>
      <w:r w:rsidRPr="000A6C55">
        <w:t xml:space="preserve"> assimilation à un titre de propriété industrielle.</w:t>
      </w:r>
    </w:p>
    <w:p w14:paraId="2589BEBD" w14:textId="77777777" w:rsidR="00A6309D" w:rsidRPr="000A6C55" w:rsidRDefault="00A6309D" w:rsidP="00A6309D">
      <w:pPr>
        <w:pStyle w:val="FirstParagraph"/>
      </w:pPr>
      <w:r w:rsidRPr="000A6C55">
        <w:rPr>
          <w:b/>
          <w:bCs/>
        </w:rPr>
        <w:t>Hors périmètre de cette valorisation « réelle » :</w:t>
      </w:r>
    </w:p>
    <w:p w14:paraId="306713A1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prévisions de chiffre d’affaires (plan d’affaires</w:t>
      </w:r>
      <w:r w:rsidRPr="000A6C55">
        <w:rPr>
          <w:rStyle w:val="Appelnotedebasdep"/>
        </w:rPr>
        <w:footnoteReference w:id="16"/>
      </w:r>
      <w:r w:rsidRPr="000A6C55">
        <w:t>) ;</w:t>
      </w:r>
    </w:p>
    <w:p w14:paraId="7D68DF73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lastRenderedPageBreak/>
        <w:t>multiples de revenu récurrent mensuel</w:t>
      </w:r>
      <w:r w:rsidRPr="000A6C55">
        <w:rPr>
          <w:rStyle w:val="Appelnotedebasdep"/>
        </w:rPr>
        <w:footnoteReference w:id="17"/>
      </w:r>
      <w:r w:rsidRPr="000A6C55">
        <w:t xml:space="preserve"> / annuel</w:t>
      </w:r>
      <w:r w:rsidRPr="000A6C55">
        <w:rPr>
          <w:rStyle w:val="Appelnotedebasdep"/>
        </w:rPr>
        <w:footnoteReference w:id="18"/>
      </w:r>
      <w:r w:rsidRPr="000A6C55">
        <w:t xml:space="preserve"> (pas de vie publique significative à ce stade) ;</w:t>
      </w:r>
    </w:p>
    <w:p w14:paraId="3B51486C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survaleur commerciale</w:t>
      </w:r>
      <w:r w:rsidRPr="000A6C55">
        <w:rPr>
          <w:rStyle w:val="Appelnotedebasdep"/>
        </w:rPr>
        <w:footnoteReference w:id="19"/>
      </w:r>
      <w:r w:rsidRPr="000A6C55">
        <w:t>, portefeuille clients, contrats signés (non constitués ou non significatifs).</w:t>
      </w:r>
    </w:p>
    <w:p w14:paraId="385424A3" w14:textId="77777777" w:rsidR="00A6309D" w:rsidRPr="000A6C55" w:rsidRDefault="00A6309D" w:rsidP="00A6309D">
      <w:pPr>
        <w:pStyle w:val="Compact"/>
        <w:ind w:left="720"/>
      </w:pPr>
    </w:p>
    <w:p w14:paraId="0F0E4D0C" w14:textId="77777777" w:rsidR="00A6309D" w:rsidRPr="000A6C55" w:rsidRDefault="00A6309D" w:rsidP="00A6309D">
      <w:pPr>
        <w:pStyle w:val="Compact"/>
        <w:ind w:left="720"/>
      </w:pPr>
    </w:p>
    <w:p w14:paraId="32AE71F1" w14:textId="77777777" w:rsidR="00A6309D" w:rsidRPr="000A6C55" w:rsidRDefault="00A6309D" w:rsidP="00A6309D">
      <w:pPr>
        <w:pStyle w:val="Titre2"/>
      </w:pPr>
      <w:bookmarkStart w:id="3" w:name="contexte-factuel-retenu"/>
      <w:bookmarkEnd w:id="2"/>
      <w:r w:rsidRPr="000A6C55">
        <w:t>1.2 Contexte factuel retenu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292"/>
        <w:gridCol w:w="6104"/>
      </w:tblGrid>
      <w:tr w:rsidR="00A6309D" w:rsidRPr="000A6C55" w14:paraId="12F1F521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9" w:type="dxa"/>
          </w:tcPr>
          <w:p w14:paraId="6956074F" w14:textId="77777777" w:rsidR="00A6309D" w:rsidRPr="000A6C55" w:rsidRDefault="00A6309D" w:rsidP="00E96884">
            <w:pPr>
              <w:pStyle w:val="Compact"/>
            </w:pPr>
            <w:r w:rsidRPr="000A6C55">
              <w:t>Critère</w:t>
            </w:r>
          </w:p>
        </w:tc>
        <w:tc>
          <w:tcPr>
            <w:tcW w:w="6253" w:type="dxa"/>
          </w:tcPr>
          <w:p w14:paraId="24635CF5" w14:textId="77777777" w:rsidR="00A6309D" w:rsidRPr="000A6C55" w:rsidRDefault="00A6309D" w:rsidP="00E96884">
            <w:pPr>
              <w:pStyle w:val="Compact"/>
            </w:pPr>
            <w:r w:rsidRPr="000A6C55">
              <w:t>Constat</w:t>
            </w:r>
          </w:p>
        </w:tc>
      </w:tr>
      <w:tr w:rsidR="00A6309D" w:rsidRPr="000A6C55" w14:paraId="74C3A6EE" w14:textId="77777777" w:rsidTr="00E96884">
        <w:tc>
          <w:tcPr>
            <w:tcW w:w="3369" w:type="dxa"/>
          </w:tcPr>
          <w:p w14:paraId="6755A976" w14:textId="77777777" w:rsidR="00A6309D" w:rsidRPr="000A6C55" w:rsidRDefault="00A6309D" w:rsidP="00E96884">
            <w:pPr>
              <w:pStyle w:val="Compact"/>
            </w:pPr>
            <w:r w:rsidRPr="000A6C55">
              <w:t>Maturité produit</w:t>
            </w:r>
          </w:p>
        </w:tc>
        <w:tc>
          <w:tcPr>
            <w:tcW w:w="6253" w:type="dxa"/>
          </w:tcPr>
          <w:p w14:paraId="5C52EFBA" w14:textId="77777777" w:rsidR="00A6309D" w:rsidRPr="000A6C55" w:rsidRDefault="00A6309D" w:rsidP="00E96884">
            <w:pPr>
              <w:pStyle w:val="Compact"/>
            </w:pPr>
            <w:r w:rsidRPr="000A6C55">
              <w:t xml:space="preserve">Estimée à environ </w:t>
            </w:r>
            <w:r w:rsidRPr="000A6C55">
              <w:rPr>
                <w:b/>
                <w:bCs/>
              </w:rPr>
              <w:t>95 %</w:t>
            </w:r>
            <w:r w:rsidRPr="000A6C55">
              <w:t xml:space="preserve"> de fonctionnalité opérationnelle</w:t>
            </w:r>
          </w:p>
        </w:tc>
      </w:tr>
      <w:tr w:rsidR="00A6309D" w:rsidRPr="000A6C55" w14:paraId="19C2E96F" w14:textId="77777777" w:rsidTr="00E96884">
        <w:tc>
          <w:tcPr>
            <w:tcW w:w="3369" w:type="dxa"/>
          </w:tcPr>
          <w:p w14:paraId="10E7FC0A" w14:textId="77777777" w:rsidR="00A6309D" w:rsidRPr="000A6C55" w:rsidRDefault="00A6309D" w:rsidP="00E96884">
            <w:pPr>
              <w:pStyle w:val="Compact"/>
            </w:pPr>
            <w:r w:rsidRPr="000A6C55">
              <w:t>Vie publique / commerciale</w:t>
            </w:r>
          </w:p>
        </w:tc>
        <w:tc>
          <w:tcPr>
            <w:tcW w:w="6253" w:type="dxa"/>
          </w:tcPr>
          <w:p w14:paraId="2EBCBD9D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Absente ou non significative</w:t>
            </w:r>
            <w:r w:rsidRPr="000A6C55">
              <w:t xml:space="preserve"> au jour de l’évaluation</w:t>
            </w:r>
          </w:p>
        </w:tc>
      </w:tr>
      <w:tr w:rsidR="00A6309D" w:rsidRPr="000A6C55" w14:paraId="463FC52D" w14:textId="77777777" w:rsidTr="00E96884">
        <w:tc>
          <w:tcPr>
            <w:tcW w:w="3369" w:type="dxa"/>
          </w:tcPr>
          <w:p w14:paraId="6582000B" w14:textId="77777777" w:rsidR="00A6309D" w:rsidRPr="000A6C55" w:rsidRDefault="00A6309D" w:rsidP="00E96884">
            <w:pPr>
              <w:pStyle w:val="Compact"/>
            </w:pPr>
            <w:r w:rsidRPr="000A6C55">
              <w:t>Historique de construction</w:t>
            </w:r>
          </w:p>
        </w:tc>
        <w:tc>
          <w:tcPr>
            <w:tcW w:w="6253" w:type="dxa"/>
          </w:tcPr>
          <w:p w14:paraId="47489317" w14:textId="77777777" w:rsidR="00A6309D" w:rsidRPr="000A6C55" w:rsidRDefault="00A6309D" w:rsidP="00E96884">
            <w:pPr>
              <w:pStyle w:val="Compact"/>
            </w:pPr>
            <w:r w:rsidRPr="000A6C55">
              <w:t xml:space="preserve">Environ </w:t>
            </w:r>
            <w:r w:rsidRPr="000A6C55">
              <w:rPr>
                <w:b/>
                <w:bCs/>
              </w:rPr>
              <w:t>5 mois</w:t>
            </w:r>
            <w:r w:rsidRPr="000A6C55">
              <w:t xml:space="preserve">, idée initiale → produit, par un porteur </w:t>
            </w:r>
            <w:r w:rsidRPr="000A6C55">
              <w:rPr>
                <w:b/>
                <w:bCs/>
              </w:rPr>
              <w:t>non développeur</w:t>
            </w:r>
            <w:r w:rsidRPr="000A6C55">
              <w:t>, avec assistance d’</w:t>
            </w:r>
            <w:r w:rsidRPr="000A6C55">
              <w:rPr>
                <w:b/>
                <w:bCs/>
              </w:rPr>
              <w:t>IA</w:t>
            </w:r>
          </w:p>
        </w:tc>
      </w:tr>
      <w:tr w:rsidR="00A6309D" w:rsidRPr="000A6C55" w14:paraId="1B2BFC3E" w14:textId="77777777" w:rsidTr="00E96884">
        <w:tc>
          <w:tcPr>
            <w:tcW w:w="3369" w:type="dxa"/>
          </w:tcPr>
          <w:p w14:paraId="177C37CD" w14:textId="77777777" w:rsidR="00A6309D" w:rsidRPr="000A6C55" w:rsidRDefault="00A6309D" w:rsidP="00E96884">
            <w:pPr>
              <w:pStyle w:val="Compact"/>
            </w:pPr>
            <w:r w:rsidRPr="000A6C55">
              <w:t>Lecture de ce délai</w:t>
            </w:r>
          </w:p>
        </w:tc>
        <w:tc>
          <w:tcPr>
            <w:tcW w:w="6253" w:type="dxa"/>
          </w:tcPr>
          <w:p w14:paraId="13756EE5" w14:textId="77777777" w:rsidR="00A6309D" w:rsidRPr="000A6C55" w:rsidRDefault="00A6309D" w:rsidP="00E96884">
            <w:pPr>
              <w:pStyle w:val="Compact"/>
            </w:pPr>
            <w:r w:rsidRPr="000A6C55">
              <w:t xml:space="preserve">Le calendrier du porteur </w:t>
            </w:r>
            <w:r w:rsidRPr="000A6C55">
              <w:rPr>
                <w:b/>
                <w:bCs/>
              </w:rPr>
              <w:t>n’est pas</w:t>
            </w:r>
            <w:r w:rsidRPr="000A6C55">
              <w:t xml:space="preserve"> la base de valorisation : un développeur professionnel aurait un rythme différent ; on valorise le </w:t>
            </w:r>
            <w:r w:rsidRPr="000A6C55">
              <w:rPr>
                <w:b/>
                <w:bCs/>
              </w:rPr>
              <w:t>coût de reconstitution</w:t>
            </w:r>
            <w:r w:rsidRPr="000A6C55">
              <w:rPr>
                <w:rStyle w:val="Appelnotedebasdep"/>
              </w:rPr>
              <w:footnoteReference w:id="20"/>
            </w:r>
            <w:r w:rsidRPr="000A6C55">
              <w:t xml:space="preserve"> </w:t>
            </w:r>
            <w:r w:rsidRPr="000A6C55">
              <w:rPr>
                <w:b/>
                <w:bCs/>
              </w:rPr>
              <w:t>de marché</w:t>
            </w:r>
            <w:r w:rsidRPr="000A6C55">
              <w:t xml:space="preserve"> de l’actif abouti, pas les heures personnelles</w:t>
            </w:r>
          </w:p>
        </w:tc>
      </w:tr>
    </w:tbl>
    <w:p w14:paraId="0178A115" w14:textId="77777777" w:rsidR="00A6309D" w:rsidRPr="000A6C55" w:rsidRDefault="00A6309D" w:rsidP="00A6309D">
      <w:pPr>
        <w:pStyle w:val="Titre2"/>
      </w:pPr>
      <w:bookmarkStart w:id="4" w:name="X02e2e95919d1937dd3aca2beeab35a02cbe99ca"/>
      <w:bookmarkEnd w:id="3"/>
      <w:r w:rsidRPr="000A6C55">
        <w:t>1.3 Méthode : coût de reconstitution uniquement</w:t>
      </w:r>
    </w:p>
    <w:p w14:paraId="0BC84BD8" w14:textId="77777777" w:rsidR="00A6309D" w:rsidRPr="000A6C55" w:rsidRDefault="00A6309D" w:rsidP="00A6309D">
      <w:pPr>
        <w:pStyle w:val="FirstParagraph"/>
      </w:pPr>
      <w:r w:rsidRPr="000A6C55">
        <w:rPr>
          <w:b/>
          <w:bCs/>
        </w:rPr>
        <w:t>Principe :</w:t>
      </w:r>
      <w:r w:rsidRPr="000A6C55">
        <w:t xml:space="preserve"> combien coûterait, aujourd’hui, à un professionnel (indépendant expérimenté</w:t>
      </w:r>
      <w:r w:rsidRPr="000A6C55">
        <w:rPr>
          <w:rStyle w:val="Appelnotedebasdep"/>
        </w:rPr>
        <w:footnoteReference w:id="21"/>
      </w:r>
      <w:r w:rsidRPr="000A6C55">
        <w:t xml:space="preserve"> ou agence) de </w:t>
      </w:r>
      <w:r w:rsidRPr="000A6C55">
        <w:rPr>
          <w:b/>
          <w:bCs/>
        </w:rPr>
        <w:t>reconstruire un actif comparable</w:t>
      </w:r>
      <w:r w:rsidRPr="000A6C55">
        <w:t xml:space="preserve"> à environ 95 % de complétude.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321"/>
        <w:gridCol w:w="2358"/>
        <w:gridCol w:w="2358"/>
        <w:gridCol w:w="2359"/>
      </w:tblGrid>
      <w:tr w:rsidR="00A6309D" w:rsidRPr="000A6C55" w14:paraId="41F338E1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76" w:type="dxa"/>
          </w:tcPr>
          <w:p w14:paraId="1E124D34" w14:textId="77777777" w:rsidR="00A6309D" w:rsidRPr="000A6C55" w:rsidRDefault="00A6309D" w:rsidP="00E96884">
            <w:pPr>
              <w:pStyle w:val="Compact"/>
            </w:pPr>
            <w:r w:rsidRPr="000A6C55">
              <w:t>Approche</w:t>
            </w:r>
          </w:p>
        </w:tc>
        <w:tc>
          <w:tcPr>
            <w:tcW w:w="2415" w:type="dxa"/>
            <w:vAlign w:val="center"/>
          </w:tcPr>
          <w:p w14:paraId="3F28778E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Effort indicatif</w:t>
            </w:r>
          </w:p>
        </w:tc>
        <w:tc>
          <w:tcPr>
            <w:tcW w:w="2415" w:type="dxa"/>
            <w:vAlign w:val="center"/>
          </w:tcPr>
          <w:p w14:paraId="0E7F5280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TJM</w:t>
            </w:r>
            <w:r w:rsidRPr="000A6C55">
              <w:rPr>
                <w:rStyle w:val="Appelnotedebasdep"/>
              </w:rPr>
              <w:footnoteReference w:id="22"/>
            </w:r>
            <w:r w:rsidRPr="000A6C55">
              <w:t xml:space="preserve"> indicatif</w:t>
            </w:r>
          </w:p>
        </w:tc>
        <w:tc>
          <w:tcPr>
            <w:tcW w:w="2416" w:type="dxa"/>
            <w:vAlign w:val="center"/>
          </w:tcPr>
          <w:p w14:paraId="458CB471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Coût brut</w:t>
            </w:r>
          </w:p>
        </w:tc>
      </w:tr>
      <w:tr w:rsidR="00A6309D" w:rsidRPr="000A6C55" w14:paraId="2755C51D" w14:textId="77777777" w:rsidTr="00E96884">
        <w:tc>
          <w:tcPr>
            <w:tcW w:w="2376" w:type="dxa"/>
          </w:tcPr>
          <w:p w14:paraId="2AD9E3CF" w14:textId="77777777" w:rsidR="00A6309D" w:rsidRPr="000A6C55" w:rsidRDefault="00A6309D" w:rsidP="00E96884">
            <w:pPr>
              <w:pStyle w:val="Compact"/>
            </w:pPr>
            <w:r w:rsidRPr="000A6C55">
              <w:t>Développeur seul expérimenté</w:t>
            </w:r>
          </w:p>
        </w:tc>
        <w:tc>
          <w:tcPr>
            <w:tcW w:w="2415" w:type="dxa"/>
            <w:vAlign w:val="center"/>
          </w:tcPr>
          <w:p w14:paraId="04054E66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~200 – 350 jours</w:t>
            </w:r>
          </w:p>
        </w:tc>
        <w:tc>
          <w:tcPr>
            <w:tcW w:w="2415" w:type="dxa"/>
            <w:vAlign w:val="center"/>
          </w:tcPr>
          <w:p w14:paraId="5A9D5C7F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450 – 500 €</w:t>
            </w:r>
          </w:p>
        </w:tc>
        <w:tc>
          <w:tcPr>
            <w:tcW w:w="2416" w:type="dxa"/>
            <w:vAlign w:val="center"/>
          </w:tcPr>
          <w:p w14:paraId="61F24BE0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~90 – 175 k€</w:t>
            </w:r>
            <w:r w:rsidRPr="000A6C55">
              <w:rPr>
                <w:rStyle w:val="Appelnotedebasdep"/>
              </w:rPr>
              <w:footnoteReference w:id="23"/>
            </w:r>
          </w:p>
        </w:tc>
      </w:tr>
      <w:tr w:rsidR="00A6309D" w:rsidRPr="000A6C55" w14:paraId="6074C155" w14:textId="77777777" w:rsidTr="00E96884">
        <w:tc>
          <w:tcPr>
            <w:tcW w:w="2376" w:type="dxa"/>
          </w:tcPr>
          <w:p w14:paraId="2077C33A" w14:textId="77777777" w:rsidR="00A6309D" w:rsidRPr="000A6C55" w:rsidRDefault="00A6309D" w:rsidP="00E96884">
            <w:pPr>
              <w:pStyle w:val="Compact"/>
            </w:pPr>
            <w:r w:rsidRPr="000A6C55">
              <w:t>Reconstitution type agence</w:t>
            </w:r>
          </w:p>
        </w:tc>
        <w:tc>
          <w:tcPr>
            <w:tcW w:w="2415" w:type="dxa"/>
            <w:vAlign w:val="center"/>
          </w:tcPr>
          <w:p w14:paraId="2D894BCF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~500 – 800 jours</w:t>
            </w:r>
          </w:p>
        </w:tc>
        <w:tc>
          <w:tcPr>
            <w:tcW w:w="2415" w:type="dxa"/>
            <w:vAlign w:val="center"/>
          </w:tcPr>
          <w:p w14:paraId="072DFF79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450 – 500 €</w:t>
            </w:r>
          </w:p>
        </w:tc>
        <w:tc>
          <w:tcPr>
            <w:tcW w:w="2416" w:type="dxa"/>
            <w:vAlign w:val="center"/>
          </w:tcPr>
          <w:p w14:paraId="0AAE6C13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~225 – 400 k€</w:t>
            </w:r>
          </w:p>
        </w:tc>
      </w:tr>
    </w:tbl>
    <w:p w14:paraId="7A29CF10" w14:textId="77777777" w:rsidR="00A6309D" w:rsidRPr="000A6C55" w:rsidRDefault="00A6309D" w:rsidP="00A6309D">
      <w:pPr>
        <w:pStyle w:val="Corpsdetexte"/>
      </w:pPr>
      <w:r w:rsidRPr="000A6C55">
        <w:rPr>
          <w:b/>
          <w:bCs/>
        </w:rPr>
        <w:t>Décotes appliquées pour l’apport / la discussion entre associés :</w:t>
      </w:r>
    </w:p>
    <w:p w14:paraId="30F99C50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lastRenderedPageBreak/>
        <w:t>~5 % restant à finaliser ;</w:t>
      </w:r>
    </w:p>
    <w:p w14:paraId="72EE7A82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absence de traction commerciale</w:t>
      </w:r>
      <w:r w:rsidRPr="000A6C55">
        <w:rPr>
          <w:rStyle w:val="Appelnotedebasdep"/>
        </w:rPr>
        <w:footnoteReference w:id="24"/>
      </w:r>
      <w:r w:rsidRPr="000A6C55">
        <w:t xml:space="preserve"> (pas de prime de croissance) ;</w:t>
      </w:r>
    </w:p>
    <w:p w14:paraId="41DEB813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dépendance au savoir du porteur ;</w:t>
      </w:r>
    </w:p>
    <w:p w14:paraId="18488BA5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éventuelle accélération possible d’une reconstruction « aujourd’hui » avec outils d’IA (−10 à −20 % sur le coût brut agence).</w:t>
      </w:r>
    </w:p>
    <w:p w14:paraId="3221EB25" w14:textId="77777777" w:rsidR="00A6309D" w:rsidRPr="000A6C55" w:rsidRDefault="00A6309D" w:rsidP="00A6309D">
      <w:pPr>
        <w:pStyle w:val="Compact"/>
      </w:pPr>
    </w:p>
    <w:p w14:paraId="5A46B8BD" w14:textId="77777777" w:rsidR="00A6309D" w:rsidRPr="000A6C55" w:rsidRDefault="00A6309D" w:rsidP="00A6309D">
      <w:pPr>
        <w:pStyle w:val="Compact"/>
      </w:pPr>
    </w:p>
    <w:p w14:paraId="662A23BE" w14:textId="77777777" w:rsidR="00A6309D" w:rsidRPr="000A6C55" w:rsidRDefault="00A6309D" w:rsidP="00A6309D">
      <w:pPr>
        <w:pStyle w:val="Titre2"/>
      </w:pPr>
      <w:bookmarkStart w:id="5" w:name="fourchette-de-valorisation-indicative"/>
      <w:bookmarkEnd w:id="4"/>
      <w:r w:rsidRPr="000A6C55">
        <w:t>1.4 Fourchette de valorisation indicative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013"/>
        <w:gridCol w:w="2078"/>
        <w:gridCol w:w="4305"/>
      </w:tblGrid>
      <w:tr w:rsidR="00A6309D" w:rsidRPr="000A6C55" w14:paraId="0C760BD0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5" w:type="dxa"/>
          </w:tcPr>
          <w:p w14:paraId="79AA1E3D" w14:textId="77777777" w:rsidR="00A6309D" w:rsidRPr="000A6C55" w:rsidRDefault="00A6309D" w:rsidP="00E96884">
            <w:pPr>
              <w:pStyle w:val="Compact"/>
            </w:pPr>
            <w:r w:rsidRPr="000A6C55">
              <w:t>Scénario</w:t>
            </w:r>
          </w:p>
        </w:tc>
        <w:tc>
          <w:tcPr>
            <w:tcW w:w="2126" w:type="dxa"/>
            <w:vAlign w:val="center"/>
          </w:tcPr>
          <w:p w14:paraId="0E5711C9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Valeur indicative</w:t>
            </w:r>
          </w:p>
        </w:tc>
        <w:tc>
          <w:tcPr>
            <w:tcW w:w="4411" w:type="dxa"/>
          </w:tcPr>
          <w:p w14:paraId="3D51F6CE" w14:textId="77777777" w:rsidR="00A6309D" w:rsidRPr="000A6C55" w:rsidRDefault="00A6309D" w:rsidP="00E96884">
            <w:pPr>
              <w:pStyle w:val="Compact"/>
            </w:pPr>
            <w:r w:rsidRPr="000A6C55">
              <w:t>Usage</w:t>
            </w:r>
          </w:p>
        </w:tc>
      </w:tr>
      <w:tr w:rsidR="00A6309D" w:rsidRPr="000A6C55" w14:paraId="72E2706E" w14:textId="77777777" w:rsidTr="00E96884">
        <w:trPr>
          <w:trHeight w:val="658"/>
        </w:trPr>
        <w:tc>
          <w:tcPr>
            <w:tcW w:w="3085" w:type="dxa"/>
            <w:vAlign w:val="center"/>
          </w:tcPr>
          <w:p w14:paraId="27AFEF46" w14:textId="77777777" w:rsidR="00A6309D" w:rsidRPr="000A6C55" w:rsidRDefault="00A6309D" w:rsidP="00E96884">
            <w:pPr>
              <w:pStyle w:val="Compact"/>
            </w:pPr>
            <w:r w:rsidRPr="000A6C55">
              <w:t>Conservateur</w:t>
            </w:r>
          </w:p>
        </w:tc>
        <w:tc>
          <w:tcPr>
            <w:tcW w:w="2126" w:type="dxa"/>
            <w:vAlign w:val="center"/>
          </w:tcPr>
          <w:p w14:paraId="237B1990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rPr>
                <w:b/>
                <w:bCs/>
              </w:rPr>
              <w:t>120 – 160 k€</w:t>
            </w:r>
          </w:p>
        </w:tc>
        <w:tc>
          <w:tcPr>
            <w:tcW w:w="4411" w:type="dxa"/>
            <w:vAlign w:val="center"/>
          </w:tcPr>
          <w:p w14:paraId="44906794" w14:textId="77777777" w:rsidR="00A6309D" w:rsidRPr="000A6C55" w:rsidRDefault="00A6309D" w:rsidP="00E96884">
            <w:pPr>
              <w:pStyle w:val="Compact"/>
            </w:pPr>
            <w:r w:rsidRPr="000A6C55">
              <w:t>Discussion prudente / marge de sécurité</w:t>
            </w:r>
          </w:p>
        </w:tc>
      </w:tr>
      <w:tr w:rsidR="00A6309D" w:rsidRPr="000A6C55" w14:paraId="5E41204D" w14:textId="77777777" w:rsidTr="00E96884">
        <w:trPr>
          <w:trHeight w:val="658"/>
        </w:trPr>
        <w:tc>
          <w:tcPr>
            <w:tcW w:w="3085" w:type="dxa"/>
            <w:vAlign w:val="center"/>
          </w:tcPr>
          <w:p w14:paraId="740019BA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Central (retenu)</w:t>
            </w:r>
          </w:p>
        </w:tc>
        <w:tc>
          <w:tcPr>
            <w:tcW w:w="2126" w:type="dxa"/>
            <w:vAlign w:val="center"/>
          </w:tcPr>
          <w:p w14:paraId="42E7F8D2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rPr>
                <w:b/>
                <w:bCs/>
              </w:rPr>
              <w:t>180 – 200 k€</w:t>
            </w:r>
          </w:p>
        </w:tc>
        <w:tc>
          <w:tcPr>
            <w:tcW w:w="4411" w:type="dxa"/>
            <w:vAlign w:val="center"/>
          </w:tcPr>
          <w:p w14:paraId="58415AB1" w14:textId="77777777" w:rsidR="00A6309D" w:rsidRPr="000A6C55" w:rsidRDefault="00A6309D" w:rsidP="00E96884">
            <w:pPr>
              <w:pStyle w:val="Compact"/>
            </w:pPr>
            <w:r w:rsidRPr="000A6C55">
              <w:t>Ancrage de discussion entre associés</w:t>
            </w:r>
          </w:p>
        </w:tc>
      </w:tr>
      <w:tr w:rsidR="00A6309D" w:rsidRPr="000A6C55" w14:paraId="5CFF9AD4" w14:textId="77777777" w:rsidTr="00E96884">
        <w:trPr>
          <w:trHeight w:val="658"/>
        </w:trPr>
        <w:tc>
          <w:tcPr>
            <w:tcW w:w="3085" w:type="dxa"/>
            <w:vAlign w:val="center"/>
          </w:tcPr>
          <w:p w14:paraId="03810850" w14:textId="77777777" w:rsidR="00A6309D" w:rsidRPr="000A6C55" w:rsidRDefault="00A6309D" w:rsidP="00E96884">
            <w:pPr>
              <w:pStyle w:val="Compact"/>
            </w:pPr>
            <w:r w:rsidRPr="000A6C55">
              <w:t>Haut encore défendable</w:t>
            </w:r>
          </w:p>
        </w:tc>
        <w:tc>
          <w:tcPr>
            <w:tcW w:w="2126" w:type="dxa"/>
            <w:vAlign w:val="center"/>
          </w:tcPr>
          <w:p w14:paraId="08288C7B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rPr>
                <w:b/>
                <w:bCs/>
              </w:rPr>
              <w:t>250 – 300 k€</w:t>
            </w:r>
          </w:p>
        </w:tc>
        <w:tc>
          <w:tcPr>
            <w:tcW w:w="4411" w:type="dxa"/>
            <w:vAlign w:val="center"/>
          </w:tcPr>
          <w:p w14:paraId="16A1ECA1" w14:textId="77777777" w:rsidR="00A6309D" w:rsidRPr="000A6C55" w:rsidRDefault="00A6309D" w:rsidP="00E96884">
            <w:pPr>
              <w:pStyle w:val="Compact"/>
            </w:pPr>
            <w:r w:rsidRPr="000A6C55">
              <w:t>Si reconstitution riche, décote légère</w:t>
            </w:r>
          </w:p>
        </w:tc>
      </w:tr>
    </w:tbl>
    <w:p w14:paraId="54E395A6" w14:textId="77777777" w:rsidR="00A6309D" w:rsidRPr="000A6C55" w:rsidRDefault="00A6309D" w:rsidP="00A6309D">
      <w:pPr>
        <w:pStyle w:val="Corpsdetexte"/>
      </w:pPr>
      <w:r w:rsidRPr="000A6C55">
        <w:rPr>
          <w:b/>
          <w:bCs/>
        </w:rPr>
        <w:t>Valeur de référence retenue pour ce dossier :</w:t>
      </w:r>
      <w:r w:rsidRPr="000A6C55">
        <w:t xml:space="preserve"> </w:t>
      </w:r>
      <w:r w:rsidRPr="000A6C55">
        <w:rPr>
          <w:b/>
          <w:bCs/>
        </w:rPr>
        <w:t>190 000 €</w:t>
      </w:r>
      <w:r w:rsidRPr="000A6C55">
        <w:t xml:space="preserve"> (milieu de fourchette centrale), arrondie pour la clarté des échanges à </w:t>
      </w:r>
      <w:r w:rsidRPr="000A6C55">
        <w:rPr>
          <w:b/>
          <w:bCs/>
        </w:rPr>
        <w:t>environ 180 000 – 200 000 €</w:t>
      </w:r>
      <w:r w:rsidRPr="000A6C55">
        <w:t>.</w:t>
      </w:r>
    </w:p>
    <w:p w14:paraId="39F0EAF4" w14:textId="77777777" w:rsidR="00A6309D" w:rsidRPr="000A6C55" w:rsidRDefault="00A6309D" w:rsidP="00A6309D">
      <w:pPr>
        <w:pStyle w:val="Titre3"/>
      </w:pPr>
      <w:bookmarkStart w:id="6" w:name="point-dancrage-proposé"/>
      <w:r w:rsidRPr="000A6C55">
        <w:t>Point d’ancrage proposé</w:t>
      </w:r>
    </w:p>
    <w:p w14:paraId="6A7270D3" w14:textId="77777777" w:rsidR="00A6309D" w:rsidRPr="000A6C55" w:rsidRDefault="00A6309D" w:rsidP="00A6309D">
      <w:pPr>
        <w:pStyle w:val="Normalcentr"/>
      </w:pPr>
      <w:r w:rsidRPr="000A6C55">
        <w:rPr>
          <w:b/>
          <w:bCs/>
          <w:highlight w:val="yellow"/>
        </w:rPr>
        <w:t>Valorisation économique indicative d’AIMEDIArt (actif logiciel ~95 %, sans vie publique) : 190 000 €</w:t>
      </w:r>
      <w:r w:rsidRPr="000A6C55">
        <w:rPr>
          <w:highlight w:val="yellow"/>
        </w:rPr>
        <w:t xml:space="preserve">, déterminée par coût de reconstitution, </w:t>
      </w:r>
      <w:r w:rsidRPr="000A6C55">
        <w:rPr>
          <w:b/>
          <w:bCs/>
          <w:highlight w:val="yellow"/>
        </w:rPr>
        <w:t>sans</w:t>
      </w:r>
      <w:r w:rsidRPr="000A6C55">
        <w:rPr>
          <w:highlight w:val="yellow"/>
        </w:rPr>
        <w:t xml:space="preserve"> prise en compte du plan d’affaires prévisionnel.</w:t>
      </w:r>
    </w:p>
    <w:p w14:paraId="435F34DB" w14:textId="77777777" w:rsidR="00A6309D" w:rsidRPr="000A6C55" w:rsidRDefault="00A6309D" w:rsidP="00A6309D">
      <w:pPr>
        <w:pStyle w:val="Titre2"/>
      </w:pPr>
      <w:bookmarkStart w:id="7" w:name="X7725560f29b2388fe0033031bae332df3126ffd"/>
      <w:bookmarkEnd w:id="5"/>
      <w:bookmarkEnd w:id="6"/>
      <w:r w:rsidRPr="000A6C55">
        <w:t>1.5 Écart avec la valeur d’apport au capital (5 000 €)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6194"/>
        <w:gridCol w:w="3202"/>
      </w:tblGrid>
      <w:tr w:rsidR="00A6309D" w:rsidRPr="000A6C55" w14:paraId="66B52784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345" w:type="dxa"/>
          </w:tcPr>
          <w:p w14:paraId="367B861B" w14:textId="77777777" w:rsidR="00A6309D" w:rsidRPr="000A6C55" w:rsidRDefault="00A6309D" w:rsidP="00E96884">
            <w:pPr>
              <w:pStyle w:val="Compact"/>
            </w:pPr>
          </w:p>
        </w:tc>
        <w:tc>
          <w:tcPr>
            <w:tcW w:w="3277" w:type="dxa"/>
            <w:vAlign w:val="center"/>
          </w:tcPr>
          <w:p w14:paraId="3BD49DC3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Montant</w:t>
            </w:r>
          </w:p>
        </w:tc>
      </w:tr>
      <w:tr w:rsidR="00A6309D" w:rsidRPr="000A6C55" w14:paraId="56DA3609" w14:textId="77777777" w:rsidTr="00E96884">
        <w:tc>
          <w:tcPr>
            <w:tcW w:w="6345" w:type="dxa"/>
          </w:tcPr>
          <w:p w14:paraId="4EB9DF73" w14:textId="77777777" w:rsidR="00A6309D" w:rsidRPr="000A6C55" w:rsidRDefault="00A6309D" w:rsidP="00E96884">
            <w:pPr>
              <w:pStyle w:val="Compact"/>
            </w:pPr>
            <w:r w:rsidRPr="000A6C55">
              <w:t>Valorisation économique indicative</w:t>
            </w:r>
          </w:p>
        </w:tc>
        <w:tc>
          <w:tcPr>
            <w:tcW w:w="3277" w:type="dxa"/>
            <w:vAlign w:val="center"/>
          </w:tcPr>
          <w:p w14:paraId="4BBE1937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~</w:t>
            </w:r>
            <w:r w:rsidRPr="000A6C55">
              <w:rPr>
                <w:b/>
                <w:bCs/>
              </w:rPr>
              <w:t>190 000 €</w:t>
            </w:r>
          </w:p>
        </w:tc>
      </w:tr>
      <w:tr w:rsidR="00A6309D" w:rsidRPr="000A6C55" w14:paraId="5A34B4A4" w14:textId="77777777" w:rsidTr="00E96884">
        <w:tc>
          <w:tcPr>
            <w:tcW w:w="6345" w:type="dxa"/>
          </w:tcPr>
          <w:p w14:paraId="0C57D60F" w14:textId="77777777" w:rsidR="00A6309D" w:rsidRPr="000A6C55" w:rsidRDefault="00A6309D" w:rsidP="00E96884">
            <w:pPr>
              <w:pStyle w:val="Compact"/>
            </w:pPr>
            <w:r w:rsidRPr="000A6C55">
              <w:t>Valeur comptable / capital de l’apport « droit de licence »</w:t>
            </w:r>
          </w:p>
        </w:tc>
        <w:tc>
          <w:tcPr>
            <w:tcW w:w="3277" w:type="dxa"/>
            <w:vAlign w:val="center"/>
          </w:tcPr>
          <w:p w14:paraId="20BBA84F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rPr>
                <w:b/>
                <w:bCs/>
              </w:rPr>
              <w:t>5 000 €</w:t>
            </w:r>
          </w:p>
        </w:tc>
      </w:tr>
      <w:tr w:rsidR="00A6309D" w:rsidRPr="000A6C55" w14:paraId="2F9E5BC1" w14:textId="77777777" w:rsidTr="00E96884">
        <w:tc>
          <w:tcPr>
            <w:tcW w:w="6345" w:type="dxa"/>
          </w:tcPr>
          <w:p w14:paraId="3302DE88" w14:textId="77777777" w:rsidR="00A6309D" w:rsidRPr="000A6C55" w:rsidRDefault="00A6309D" w:rsidP="00E96884">
            <w:pPr>
              <w:pStyle w:val="Compact"/>
            </w:pPr>
            <w:r w:rsidRPr="000A6C55">
              <w:t>Écart</w:t>
            </w:r>
          </w:p>
        </w:tc>
        <w:tc>
          <w:tcPr>
            <w:tcW w:w="3277" w:type="dxa"/>
            <w:vAlign w:val="center"/>
          </w:tcPr>
          <w:p w14:paraId="101FD0EA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~</w:t>
            </w:r>
            <w:r w:rsidRPr="000A6C55">
              <w:rPr>
                <w:b/>
                <w:bCs/>
              </w:rPr>
              <w:t>185 000 €</w:t>
            </w:r>
          </w:p>
        </w:tc>
      </w:tr>
    </w:tbl>
    <w:p w14:paraId="6932BE2C" w14:textId="77777777" w:rsidR="00A6309D" w:rsidRPr="000A6C55" w:rsidRDefault="00A6309D" w:rsidP="00A6309D">
      <w:pPr>
        <w:pStyle w:val="Corpsdetexte"/>
      </w:pPr>
      <w:r w:rsidRPr="000A6C55">
        <w:rPr>
          <w:b/>
          <w:bCs/>
        </w:rPr>
        <w:t>Lecture :</w:t>
      </w:r>
      <w:r w:rsidRPr="000A6C55">
        <w:t xml:space="preserve"> l’inscription à 5 000 € au capital est un </w:t>
      </w:r>
      <w:r w:rsidRPr="000A6C55">
        <w:rPr>
          <w:b/>
          <w:bCs/>
        </w:rPr>
        <w:t>choix de sous-évaluation volontaire</w:t>
      </w:r>
      <w:r w:rsidRPr="000A6C55">
        <w:t xml:space="preserve"> par rapport à la valeur économique indicative. Avec deux autres associés, cet écart constitue, au sens économique, un </w:t>
      </w:r>
      <w:r w:rsidRPr="000A6C55">
        <w:rPr>
          <w:b/>
          <w:bCs/>
        </w:rPr>
        <w:t>avantage</w:t>
      </w:r>
      <w:r w:rsidRPr="000A6C55">
        <w:t xml:space="preserve"> pour la société et, indirectement, pour les associés B et C (49 %), sauf mécanismes de rattrapage prévus au pacte.</w:t>
      </w:r>
    </w:p>
    <w:p w14:paraId="5AB68DA0" w14:textId="77777777" w:rsidR="00A6309D" w:rsidRPr="000A6C55" w:rsidRDefault="00A6309D" w:rsidP="00A6309D">
      <w:pPr>
        <w:pStyle w:val="Corpsdetexte"/>
      </w:pPr>
      <w:r w:rsidRPr="000A6C55">
        <w:lastRenderedPageBreak/>
        <w:t xml:space="preserve">Ce choix peut être </w:t>
      </w:r>
      <w:r w:rsidRPr="000A6C55">
        <w:rPr>
          <w:b/>
          <w:bCs/>
        </w:rPr>
        <w:t>assumé</w:t>
      </w:r>
      <w:r w:rsidRPr="000A6C55">
        <w:t xml:space="preserve"> (simplicité, dispense éventuelle de commissaire aux apports</w:t>
      </w:r>
      <w:r w:rsidRPr="000A6C55">
        <w:rPr>
          <w:rStyle w:val="Appelnotedebasdep"/>
        </w:rPr>
        <w:footnoteReference w:id="25"/>
      </w:r>
      <w:r w:rsidRPr="000A6C55">
        <w:t xml:space="preserve">, démarrage rapide), à condition d’être </w:t>
      </w:r>
      <w:r w:rsidRPr="000A6C55">
        <w:rPr>
          <w:b/>
          <w:bCs/>
        </w:rPr>
        <w:t>explicite</w:t>
      </w:r>
      <w:r w:rsidRPr="000A6C55">
        <w:t xml:space="preserve"> dans le pacte et l’acte d’apport.</w:t>
      </w:r>
    </w:p>
    <w:p w14:paraId="286425B1" w14:textId="77777777" w:rsidR="00A6309D" w:rsidRPr="000A6C55" w:rsidRDefault="00A6309D" w:rsidP="00A6309D">
      <w:pPr>
        <w:pStyle w:val="Titre2"/>
      </w:pPr>
      <w:bookmarkStart w:id="8" w:name="commissaire-aux-apports-rappel-chiffré"/>
      <w:bookmarkEnd w:id="7"/>
      <w:r w:rsidRPr="000A6C55">
        <w:t>1.6 Commissaire aux apports (rappel chiffré)</w:t>
      </w:r>
    </w:p>
    <w:p w14:paraId="2506C6BA" w14:textId="77777777" w:rsidR="00A6309D" w:rsidRPr="000A6C55" w:rsidRDefault="00A6309D" w:rsidP="00A6309D">
      <w:pPr>
        <w:pStyle w:val="FirstParagraph"/>
      </w:pPr>
      <w:r w:rsidRPr="000A6C55">
        <w:t xml:space="preserve">Hypothèse de capital social </w:t>
      </w:r>
      <w:r w:rsidRPr="000A6C55">
        <w:rPr>
          <w:b/>
          <w:bCs/>
        </w:rPr>
        <w:t>10 000 €</w:t>
      </w:r>
      <w:r w:rsidRPr="000A6C55">
        <w:t xml:space="preserve"> et apport en nature</w:t>
      </w:r>
      <w:r w:rsidRPr="000A6C55">
        <w:rPr>
          <w:rStyle w:val="Appelnotedebasdep"/>
        </w:rPr>
        <w:footnoteReference w:id="26"/>
      </w:r>
      <w:r w:rsidRPr="000A6C55">
        <w:t xml:space="preserve"> (droit de licence) </w:t>
      </w:r>
      <w:r w:rsidRPr="000A6C55">
        <w:rPr>
          <w:b/>
          <w:bCs/>
        </w:rPr>
        <w:t>5 000 €</w:t>
      </w:r>
      <w:r w:rsidRPr="000A6C55">
        <w:t xml:space="preserve">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4535"/>
        <w:gridCol w:w="4861"/>
      </w:tblGrid>
      <w:tr w:rsidR="00A6309D" w:rsidRPr="000A6C55" w14:paraId="28EFE51F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44" w:type="dxa"/>
          </w:tcPr>
          <w:p w14:paraId="100295BB" w14:textId="77777777" w:rsidR="00A6309D" w:rsidRPr="000A6C55" w:rsidRDefault="00A6309D" w:rsidP="00E96884">
            <w:pPr>
              <w:pStyle w:val="Compact"/>
            </w:pPr>
            <w:r w:rsidRPr="000A6C55">
              <w:t>Condition de dispense (rappel indicatif)</w:t>
            </w:r>
          </w:p>
        </w:tc>
        <w:tc>
          <w:tcPr>
            <w:tcW w:w="4978" w:type="dxa"/>
          </w:tcPr>
          <w:p w14:paraId="4E36D756" w14:textId="77777777" w:rsidR="00A6309D" w:rsidRPr="000A6C55" w:rsidRDefault="00A6309D" w:rsidP="00E96884">
            <w:pPr>
              <w:pStyle w:val="Compact"/>
            </w:pPr>
            <w:r w:rsidRPr="000A6C55">
              <w:t>Situation</w:t>
            </w:r>
          </w:p>
        </w:tc>
      </w:tr>
      <w:tr w:rsidR="00A6309D" w:rsidRPr="000A6C55" w14:paraId="56DA5F4A" w14:textId="77777777" w:rsidTr="00E96884">
        <w:tc>
          <w:tcPr>
            <w:tcW w:w="4644" w:type="dxa"/>
          </w:tcPr>
          <w:p w14:paraId="163598CD" w14:textId="77777777" w:rsidR="00A6309D" w:rsidRPr="000A6C55" w:rsidRDefault="00A6309D" w:rsidP="00E96884">
            <w:pPr>
              <w:pStyle w:val="Compact"/>
            </w:pPr>
            <w:r w:rsidRPr="000A6C55">
              <w:t>Chaque apport en nature ≤ 30 000 €</w:t>
            </w:r>
          </w:p>
        </w:tc>
        <w:tc>
          <w:tcPr>
            <w:tcW w:w="4978" w:type="dxa"/>
          </w:tcPr>
          <w:p w14:paraId="2133AF57" w14:textId="77777777" w:rsidR="00A6309D" w:rsidRPr="000A6C55" w:rsidRDefault="00A6309D" w:rsidP="00E96884">
            <w:pPr>
              <w:pStyle w:val="Compact"/>
            </w:pPr>
            <w:r w:rsidRPr="000A6C55">
              <w:t>5 000 € → OK</w:t>
            </w:r>
          </w:p>
        </w:tc>
      </w:tr>
      <w:tr w:rsidR="00A6309D" w:rsidRPr="000A6C55" w14:paraId="31D3CD2C" w14:textId="77777777" w:rsidTr="00E96884">
        <w:tc>
          <w:tcPr>
            <w:tcW w:w="4644" w:type="dxa"/>
          </w:tcPr>
          <w:p w14:paraId="12868D0D" w14:textId="77777777" w:rsidR="00A6309D" w:rsidRPr="000A6C55" w:rsidRDefault="00A6309D" w:rsidP="00E96884">
            <w:pPr>
              <w:pStyle w:val="Compact"/>
            </w:pPr>
            <w:r w:rsidRPr="000A6C55">
              <w:t>Total apports en nature ≤ moitié du capital</w:t>
            </w:r>
          </w:p>
        </w:tc>
        <w:tc>
          <w:tcPr>
            <w:tcW w:w="4978" w:type="dxa"/>
          </w:tcPr>
          <w:p w14:paraId="4EDDE62B" w14:textId="77777777" w:rsidR="00A6309D" w:rsidRPr="000A6C55" w:rsidRDefault="00A6309D" w:rsidP="00E96884">
            <w:pPr>
              <w:pStyle w:val="Compact"/>
            </w:pPr>
            <w:r w:rsidRPr="000A6C55">
              <w:t>5 000 € = 50 % de 10 000 € → en principe OK</w:t>
            </w:r>
          </w:p>
        </w:tc>
      </w:tr>
    </w:tbl>
    <w:p w14:paraId="2572EAC0" w14:textId="77777777" w:rsidR="00A6309D" w:rsidRPr="000A6C55" w:rsidRDefault="00A6309D" w:rsidP="00A6309D">
      <w:pPr>
        <w:pStyle w:val="Corpsdetexte"/>
      </w:pPr>
      <w:r w:rsidRPr="000A6C55">
        <w:t xml:space="preserve">→ Dispense </w:t>
      </w:r>
      <w:r w:rsidRPr="000A6C55">
        <w:rPr>
          <w:b/>
          <w:bCs/>
        </w:rPr>
        <w:t>éventuellement</w:t>
      </w:r>
      <w:r w:rsidRPr="000A6C55">
        <w:t xml:space="preserve"> possible selon forme sociale (SAS/SARL) et formalités (souvent unanimité). </w:t>
      </w:r>
      <w:r w:rsidRPr="000A6C55">
        <w:rPr>
          <w:b/>
          <w:bCs/>
          <w:highlight w:val="yellow"/>
        </w:rPr>
        <w:t>À confirmer</w:t>
      </w:r>
      <w:r w:rsidRPr="000A6C55">
        <w:rPr>
          <w:highlight w:val="yellow"/>
        </w:rPr>
        <w:t xml:space="preserve"> par le conseil.</w:t>
      </w:r>
    </w:p>
    <w:p w14:paraId="44A49274" w14:textId="77777777" w:rsidR="00A6309D" w:rsidRPr="000A6C55" w:rsidRDefault="00A6309D" w:rsidP="00A6309D">
      <w:pPr>
        <w:pStyle w:val="Titre1"/>
      </w:pPr>
      <w:bookmarkStart w:id="9" w:name="partie-2-pacte-dassociés-brouillon"/>
      <w:bookmarkEnd w:id="1"/>
      <w:bookmarkEnd w:id="8"/>
      <w:r w:rsidRPr="000A6C55">
        <w:t>Partie 2 — Pacte d’associés (brouillon)</w:t>
      </w:r>
    </w:p>
    <w:p w14:paraId="789349A6" w14:textId="77777777" w:rsidR="00A6309D" w:rsidRPr="000A6C55" w:rsidRDefault="00A6309D" w:rsidP="00A6309D">
      <w:pPr>
        <w:pStyle w:val="Normalcentr"/>
      </w:pPr>
      <w:r w:rsidRPr="000A6C55">
        <w:rPr>
          <w:b/>
          <w:bCs/>
        </w:rPr>
        <w:t>Objet du pacte :</w:t>
      </w:r>
      <w:r w:rsidRPr="000A6C55">
        <w:t xml:space="preserve"> organiser les relations entre Associé A, Associés B et C et la Société, autour notamment de l’apport d’un </w:t>
      </w:r>
      <w:r w:rsidRPr="000A6C55">
        <w:rPr>
          <w:b/>
          <w:bCs/>
        </w:rPr>
        <w:t>droit de licence exclusif</w:t>
      </w:r>
      <w:r w:rsidRPr="000A6C55">
        <w:t xml:space="preserve"> AIMEDIArt valorisé </w:t>
      </w:r>
      <w:r w:rsidRPr="000A6C55">
        <w:rPr>
          <w:b/>
          <w:bCs/>
        </w:rPr>
        <w:t>5 000 €</w:t>
      </w:r>
      <w:r w:rsidRPr="000A6C55">
        <w:t xml:space="preserve">, et des conséquences d’une </w:t>
      </w:r>
      <w:r w:rsidRPr="000A6C55">
        <w:rPr>
          <w:b/>
          <w:bCs/>
        </w:rPr>
        <w:t>levée de fonds</w:t>
      </w:r>
      <w:r w:rsidRPr="000A6C55">
        <w:t xml:space="preserve">, d’une </w:t>
      </w:r>
      <w:r w:rsidRPr="000A6C55">
        <w:rPr>
          <w:b/>
          <w:bCs/>
        </w:rPr>
        <w:t>cession / changement de contrôle</w:t>
      </w:r>
      <w:r w:rsidRPr="000A6C55">
        <w:t xml:space="preserve">, ou d’une </w:t>
      </w:r>
      <w:r w:rsidRPr="000A6C55">
        <w:rPr>
          <w:b/>
          <w:bCs/>
        </w:rPr>
        <w:t>récupération / renégociation</w:t>
      </w:r>
      <w:r w:rsidRPr="000A6C55">
        <w:t xml:space="preserve"> de la licence.</w:t>
      </w:r>
    </w:p>
    <w:p w14:paraId="457D5985" w14:textId="77777777" w:rsidR="00A6309D" w:rsidRPr="000A6C55" w:rsidRDefault="00A6309D" w:rsidP="00A6309D">
      <w:pPr>
        <w:pStyle w:val="FirstParagraph"/>
      </w:pPr>
      <w:r w:rsidRPr="000A6C55">
        <w:t xml:space="preserve">Les articles ci-dessous sont des </w:t>
      </w:r>
      <w:r w:rsidRPr="000A6C55">
        <w:rPr>
          <w:b/>
          <w:bCs/>
        </w:rPr>
        <w:t>clauses types à adapter</w:t>
      </w:r>
      <w:r w:rsidRPr="000A6C55">
        <w:t xml:space="preserve">. Les crochets </w:t>
      </w:r>
      <w:r w:rsidRPr="000A6C55">
        <w:rPr>
          <w:rStyle w:val="VerbatimChar"/>
        </w:rPr>
        <w:t>[…]</w:t>
      </w:r>
      <w:r w:rsidRPr="000A6C55">
        <w:t xml:space="preserve"> restent à compléter.</w:t>
      </w:r>
    </w:p>
    <w:p w14:paraId="74E012AA" w14:textId="77777777" w:rsidR="00A6309D" w:rsidRPr="000A6C55" w:rsidRDefault="00A6309D" w:rsidP="00A6309D">
      <w:pPr>
        <w:pStyle w:val="Titre2"/>
      </w:pPr>
      <w:bookmarkStart w:id="10" w:name="article-1-définitions"/>
      <w:r w:rsidRPr="000A6C55">
        <w:t>Article 1 — Définitions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462"/>
        <w:gridCol w:w="6934"/>
      </w:tblGrid>
      <w:tr w:rsidR="00A6309D" w:rsidRPr="000A6C55" w14:paraId="4F96F0BC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8" w:type="dxa"/>
          </w:tcPr>
          <w:p w14:paraId="5338EB4F" w14:textId="77777777" w:rsidR="00A6309D" w:rsidRPr="000A6C55" w:rsidRDefault="00A6309D" w:rsidP="00E96884">
            <w:pPr>
              <w:pStyle w:val="Compact"/>
            </w:pPr>
            <w:r w:rsidRPr="000A6C55">
              <w:t>Terme</w:t>
            </w:r>
          </w:p>
        </w:tc>
        <w:tc>
          <w:tcPr>
            <w:tcW w:w="7104" w:type="dxa"/>
          </w:tcPr>
          <w:p w14:paraId="49A810BD" w14:textId="77777777" w:rsidR="00A6309D" w:rsidRPr="000A6C55" w:rsidRDefault="00A6309D" w:rsidP="00E96884">
            <w:pPr>
              <w:pStyle w:val="Compact"/>
            </w:pPr>
            <w:r w:rsidRPr="000A6C55">
              <w:t>Définition</w:t>
            </w:r>
          </w:p>
        </w:tc>
      </w:tr>
      <w:tr w:rsidR="00A6309D" w:rsidRPr="000A6C55" w14:paraId="7116FA43" w14:textId="77777777" w:rsidTr="00E96884">
        <w:trPr>
          <w:trHeight w:val="658"/>
        </w:trPr>
        <w:tc>
          <w:tcPr>
            <w:tcW w:w="2518" w:type="dxa"/>
          </w:tcPr>
          <w:p w14:paraId="6C9E4079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Société</w:t>
            </w:r>
          </w:p>
        </w:tc>
        <w:tc>
          <w:tcPr>
            <w:tcW w:w="7104" w:type="dxa"/>
          </w:tcPr>
          <w:p w14:paraId="0E1C5C8B" w14:textId="77777777" w:rsidR="00A6309D" w:rsidRPr="000A6C55" w:rsidRDefault="00A6309D" w:rsidP="00E96884">
            <w:pPr>
              <w:pStyle w:val="Compact"/>
            </w:pPr>
            <w:r w:rsidRPr="000A6C55">
              <w:rPr>
                <w:rStyle w:val="VerbatimChar"/>
              </w:rPr>
              <w:t>[Dénomination]</w:t>
            </w:r>
            <w:r w:rsidRPr="000A6C55">
              <w:t xml:space="preserve">, </w:t>
            </w:r>
            <w:r w:rsidRPr="000A6C55">
              <w:rPr>
                <w:rStyle w:val="VerbatimChar"/>
              </w:rPr>
              <w:t>SAS</w:t>
            </w:r>
            <w:r w:rsidRPr="000A6C55">
              <w:t xml:space="preserve"> capital social de </w:t>
            </w:r>
            <w:r w:rsidRPr="000A6C55">
              <w:rPr>
                <w:b/>
                <w:bCs/>
              </w:rPr>
              <w:t>10 000 €</w:t>
            </w:r>
          </w:p>
        </w:tc>
      </w:tr>
      <w:tr w:rsidR="00A6309D" w:rsidRPr="000A6C55" w14:paraId="5185983D" w14:textId="77777777" w:rsidTr="00E96884">
        <w:trPr>
          <w:trHeight w:val="658"/>
        </w:trPr>
        <w:tc>
          <w:tcPr>
            <w:tcW w:w="2518" w:type="dxa"/>
          </w:tcPr>
          <w:p w14:paraId="198BDE45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Associé A</w:t>
            </w:r>
          </w:p>
        </w:tc>
        <w:tc>
          <w:tcPr>
            <w:tcW w:w="7104" w:type="dxa"/>
          </w:tcPr>
          <w:p w14:paraId="25DAAF58" w14:textId="77777777" w:rsidR="00A6309D" w:rsidRPr="000A6C55" w:rsidRDefault="00A6309D" w:rsidP="00E96884">
            <w:pPr>
              <w:pStyle w:val="Compact"/>
            </w:pPr>
            <w:r w:rsidRPr="000A6C55">
              <w:t>Titulaire initial de la propriété intellectuelle AIMEDIArt ; apporteur du Droit de Licence</w:t>
            </w:r>
          </w:p>
        </w:tc>
      </w:tr>
      <w:tr w:rsidR="00A6309D" w:rsidRPr="000A6C55" w14:paraId="79B8E745" w14:textId="77777777" w:rsidTr="00E96884">
        <w:trPr>
          <w:trHeight w:val="658"/>
        </w:trPr>
        <w:tc>
          <w:tcPr>
            <w:tcW w:w="2518" w:type="dxa"/>
          </w:tcPr>
          <w:p w14:paraId="0D2E2AC3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Associés B et C</w:t>
            </w:r>
          </w:p>
        </w:tc>
        <w:tc>
          <w:tcPr>
            <w:tcW w:w="7104" w:type="dxa"/>
          </w:tcPr>
          <w:p w14:paraId="3F2B4312" w14:textId="77777777" w:rsidR="00A6309D" w:rsidRPr="000A6C55" w:rsidRDefault="00A6309D" w:rsidP="00E96884">
            <w:pPr>
              <w:pStyle w:val="Compact"/>
            </w:pPr>
            <w:r w:rsidRPr="000A6C55">
              <w:t>Autres associés fondateurs</w:t>
            </w:r>
          </w:p>
        </w:tc>
      </w:tr>
      <w:tr w:rsidR="00A6309D" w:rsidRPr="000A6C55" w14:paraId="48E67EC8" w14:textId="77777777" w:rsidTr="00E96884">
        <w:trPr>
          <w:trHeight w:val="658"/>
        </w:trPr>
        <w:tc>
          <w:tcPr>
            <w:tcW w:w="2518" w:type="dxa"/>
          </w:tcPr>
          <w:p w14:paraId="458D4B2F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AIMEDIArt</w:t>
            </w:r>
          </w:p>
        </w:tc>
        <w:tc>
          <w:tcPr>
            <w:tcW w:w="7104" w:type="dxa"/>
          </w:tcPr>
          <w:p w14:paraId="588A337F" w14:textId="77777777" w:rsidR="00A6309D" w:rsidRPr="000A6C55" w:rsidRDefault="00A6309D" w:rsidP="00E96884">
            <w:pPr>
              <w:pStyle w:val="Compact"/>
            </w:pPr>
            <w:r w:rsidRPr="000A6C55">
              <w:t>Plateforme logicielle (application web) et actifs immatériels associés décrits en Annexe 1</w:t>
            </w:r>
          </w:p>
        </w:tc>
      </w:tr>
      <w:tr w:rsidR="00A6309D" w:rsidRPr="000A6C55" w14:paraId="427DC37D" w14:textId="77777777" w:rsidTr="00E96884">
        <w:tc>
          <w:tcPr>
            <w:tcW w:w="2518" w:type="dxa"/>
          </w:tcPr>
          <w:p w14:paraId="4D9A8ADC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lastRenderedPageBreak/>
              <w:t>PI</w:t>
            </w:r>
            <w:r w:rsidRPr="000A6C55">
              <w:rPr>
                <w:rStyle w:val="Appelnotedebasdep"/>
                <w:b/>
                <w:bCs/>
              </w:rPr>
              <w:footnoteReference w:id="27"/>
            </w:r>
            <w:r w:rsidRPr="000A6C55">
              <w:rPr>
                <w:b/>
                <w:bCs/>
              </w:rPr>
              <w:t xml:space="preserve"> Réservée</w:t>
            </w:r>
          </w:p>
        </w:tc>
        <w:tc>
          <w:tcPr>
            <w:tcW w:w="7104" w:type="dxa"/>
          </w:tcPr>
          <w:p w14:paraId="3CCDE959" w14:textId="77777777" w:rsidR="00A6309D" w:rsidRPr="000A6C55" w:rsidRDefault="00A6309D" w:rsidP="00E96884">
            <w:pPr>
              <w:pStyle w:val="Compact"/>
            </w:pPr>
            <w:r w:rsidRPr="000A6C55">
              <w:t xml:space="preserve">Ensemble des droits de propriété intellectuelle sur AIMEDIArt </w:t>
            </w:r>
            <w:r w:rsidRPr="000A6C55">
              <w:rPr>
                <w:b/>
                <w:bCs/>
              </w:rPr>
              <w:t>non apportés</w:t>
            </w:r>
            <w:r w:rsidRPr="000A6C55">
              <w:t xml:space="preserve"> au capital et restant la propriété d’Associé A (ou de sa société holding</w:t>
            </w:r>
            <w:r w:rsidRPr="000A6C55">
              <w:rPr>
                <w:rStyle w:val="Appelnotedebasdep"/>
              </w:rPr>
              <w:footnoteReference w:id="28"/>
            </w:r>
            <w:r w:rsidRPr="000A6C55">
              <w:t>), sous réserve du Droit de Licence</w:t>
            </w:r>
          </w:p>
        </w:tc>
      </w:tr>
      <w:tr w:rsidR="00A6309D" w:rsidRPr="000A6C55" w14:paraId="2A16D5AF" w14:textId="77777777" w:rsidTr="00E96884">
        <w:tc>
          <w:tcPr>
            <w:tcW w:w="2518" w:type="dxa"/>
          </w:tcPr>
          <w:p w14:paraId="6DC1692D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Droit de Licence</w:t>
            </w:r>
          </w:p>
        </w:tc>
        <w:tc>
          <w:tcPr>
            <w:tcW w:w="7104" w:type="dxa"/>
          </w:tcPr>
          <w:p w14:paraId="2FECCA3A" w14:textId="77777777" w:rsidR="00A6309D" w:rsidRPr="000A6C55" w:rsidRDefault="00A6309D" w:rsidP="00E96884">
            <w:pPr>
              <w:pStyle w:val="Compact"/>
            </w:pPr>
            <w:r w:rsidRPr="000A6C55">
              <w:t xml:space="preserve">Droit d’exploitation </w:t>
            </w:r>
            <w:r w:rsidRPr="000A6C55">
              <w:rPr>
                <w:b/>
                <w:bCs/>
              </w:rPr>
              <w:t>exclusif</w:t>
            </w:r>
            <w:r w:rsidRPr="000A6C55">
              <w:t xml:space="preserve"> d’AIMEDIArt apporté à la Société, tel que défini à l’Article 3 et en Annexe 2</w:t>
            </w:r>
          </w:p>
        </w:tc>
      </w:tr>
      <w:tr w:rsidR="00A6309D" w:rsidRPr="000A6C55" w14:paraId="4357C54B" w14:textId="77777777" w:rsidTr="00E96884">
        <w:tc>
          <w:tcPr>
            <w:tcW w:w="2518" w:type="dxa"/>
          </w:tcPr>
          <w:p w14:paraId="49106068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Valeur Économique de Référence</w:t>
            </w:r>
          </w:p>
        </w:tc>
        <w:tc>
          <w:tcPr>
            <w:tcW w:w="7104" w:type="dxa"/>
          </w:tcPr>
          <w:p w14:paraId="144F5AB6" w14:textId="77777777" w:rsidR="00A6309D" w:rsidRPr="000A6C55" w:rsidRDefault="00A6309D" w:rsidP="00E96884">
            <w:pPr>
              <w:pStyle w:val="Compact"/>
            </w:pPr>
            <w:r w:rsidRPr="000A6C55">
              <w:t xml:space="preserve">Montant indicatif de </w:t>
            </w:r>
            <w:r w:rsidRPr="000A6C55">
              <w:rPr>
                <w:b/>
                <w:bCs/>
              </w:rPr>
              <w:t>190 000 €</w:t>
            </w:r>
            <w:r w:rsidRPr="000A6C55">
              <w:t xml:space="preserve"> (Partie 1), révisable d’un commun accord ou par expert</w:t>
            </w:r>
          </w:p>
        </w:tc>
      </w:tr>
      <w:tr w:rsidR="00A6309D" w:rsidRPr="000A6C55" w14:paraId="1E79CB1F" w14:textId="77777777" w:rsidTr="00E96884">
        <w:tc>
          <w:tcPr>
            <w:tcW w:w="2518" w:type="dxa"/>
          </w:tcPr>
          <w:p w14:paraId="1938AB89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Levée de Fonds</w:t>
            </w:r>
          </w:p>
        </w:tc>
        <w:tc>
          <w:tcPr>
            <w:tcW w:w="7104" w:type="dxa"/>
          </w:tcPr>
          <w:p w14:paraId="2E195FB7" w14:textId="77777777" w:rsidR="00A6309D" w:rsidRPr="000A6C55" w:rsidRDefault="00A6309D" w:rsidP="00E96884">
            <w:pPr>
              <w:pStyle w:val="Compact"/>
            </w:pPr>
            <w:r w:rsidRPr="000A6C55">
              <w:t>Augmentation de capital, émission de titres donnant accès au capital, ou financement assimilé avec entrée d’investisseur(s)</w:t>
            </w:r>
          </w:p>
        </w:tc>
      </w:tr>
      <w:tr w:rsidR="00A6309D" w:rsidRPr="000A6C55" w14:paraId="2993BF12" w14:textId="77777777" w:rsidTr="00E96884">
        <w:tc>
          <w:tcPr>
            <w:tcW w:w="2518" w:type="dxa"/>
          </w:tcPr>
          <w:p w14:paraId="41721D5B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Changement de Contrôle</w:t>
            </w:r>
          </w:p>
        </w:tc>
        <w:tc>
          <w:tcPr>
            <w:tcW w:w="7104" w:type="dxa"/>
          </w:tcPr>
          <w:p w14:paraId="51DD15A2" w14:textId="77777777" w:rsidR="00A6309D" w:rsidRPr="000A6C55" w:rsidRDefault="00A6309D" w:rsidP="00E96884">
            <w:pPr>
              <w:pStyle w:val="Compact"/>
            </w:pPr>
            <w:r w:rsidRPr="000A6C55">
              <w:t xml:space="preserve">Cession, directement ou indirectement, de plus de </w:t>
            </w:r>
            <w:r w:rsidRPr="000A6C55">
              <w:rPr>
                <w:b/>
                <w:bCs/>
              </w:rPr>
              <w:t>50 %</w:t>
            </w:r>
            <w:r w:rsidRPr="000A6C55">
              <w:t xml:space="preserve"> des droits de vote ou du capital de la Société ; ou cession de la quasi-totalité des actifs</w:t>
            </w:r>
          </w:p>
        </w:tc>
      </w:tr>
      <w:tr w:rsidR="00A6309D" w:rsidRPr="000A6C55" w14:paraId="12D654F7" w14:textId="77777777" w:rsidTr="00E96884">
        <w:tc>
          <w:tcPr>
            <w:tcW w:w="2518" w:type="dxa"/>
          </w:tcPr>
          <w:p w14:paraId="2415D980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Sortie</w:t>
            </w:r>
          </w:p>
        </w:tc>
        <w:tc>
          <w:tcPr>
            <w:tcW w:w="7104" w:type="dxa"/>
          </w:tcPr>
          <w:p w14:paraId="7545D3AC" w14:textId="77777777" w:rsidR="00A6309D" w:rsidRPr="000A6C55" w:rsidRDefault="00A6309D" w:rsidP="00E96884">
            <w:pPr>
              <w:pStyle w:val="Compact"/>
            </w:pPr>
            <w:r w:rsidRPr="000A6C55">
              <w:t>Cession de titres de la Société, fusion, apport partiel d’actif, introduction en bourse, ou opération assimilée</w:t>
            </w:r>
          </w:p>
        </w:tc>
      </w:tr>
    </w:tbl>
    <w:p w14:paraId="4386355D" w14:textId="77777777" w:rsidR="00A6309D" w:rsidRPr="000A6C55" w:rsidRDefault="00A6309D" w:rsidP="00A6309D">
      <w:pPr>
        <w:pStyle w:val="Titre2"/>
      </w:pPr>
      <w:bookmarkStart w:id="11" w:name="article-2-capital-et-répartition"/>
      <w:bookmarkEnd w:id="10"/>
      <w:r w:rsidRPr="000A6C55">
        <w:t>Article 2 — Capital et répartition</w:t>
      </w:r>
    </w:p>
    <w:p w14:paraId="0EB9FC04" w14:textId="77777777" w:rsidR="00A6309D" w:rsidRPr="000A6C55" w:rsidRDefault="00A6309D" w:rsidP="00A6309D">
      <w:pPr>
        <w:pStyle w:val="FirstParagraph"/>
      </w:pPr>
      <w:r w:rsidRPr="000A6C55">
        <w:t xml:space="preserve">2.1. Le capital social est fixé à </w:t>
      </w:r>
      <w:r w:rsidRPr="000A6C55">
        <w:rPr>
          <w:b/>
          <w:bCs/>
        </w:rPr>
        <w:t>10 000 €</w:t>
      </w:r>
      <w:r w:rsidRPr="000A6C55">
        <w:t>, réparti comme suit à la constitution (ou à l’opération d’apport)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1768"/>
        <w:gridCol w:w="3320"/>
        <w:gridCol w:w="3044"/>
        <w:gridCol w:w="1264"/>
      </w:tblGrid>
      <w:tr w:rsidR="00A6309D" w:rsidRPr="000A6C55" w14:paraId="5240545F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</w:tcPr>
          <w:p w14:paraId="1005E705" w14:textId="77777777" w:rsidR="00A6309D" w:rsidRPr="000A6C55" w:rsidRDefault="00A6309D" w:rsidP="00E96884">
            <w:pPr>
              <w:pStyle w:val="Compact"/>
            </w:pPr>
            <w:r w:rsidRPr="000A6C55">
              <w:t>Associé</w:t>
            </w:r>
          </w:p>
        </w:tc>
        <w:tc>
          <w:tcPr>
            <w:tcW w:w="3402" w:type="dxa"/>
            <w:vAlign w:val="center"/>
          </w:tcPr>
          <w:p w14:paraId="4D7C5BD2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Apport</w:t>
            </w:r>
          </w:p>
        </w:tc>
        <w:tc>
          <w:tcPr>
            <w:tcW w:w="3119" w:type="dxa"/>
            <w:vAlign w:val="center"/>
          </w:tcPr>
          <w:p w14:paraId="36DB5930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Montant</w:t>
            </w:r>
          </w:p>
        </w:tc>
        <w:tc>
          <w:tcPr>
            <w:tcW w:w="1292" w:type="dxa"/>
            <w:vAlign w:val="center"/>
          </w:tcPr>
          <w:p w14:paraId="17F94E5F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% capital</w:t>
            </w:r>
          </w:p>
        </w:tc>
      </w:tr>
      <w:tr w:rsidR="00A6309D" w:rsidRPr="000A6C55" w14:paraId="51EABA43" w14:textId="77777777" w:rsidTr="00E96884">
        <w:trPr>
          <w:trHeight w:val="473"/>
        </w:trPr>
        <w:tc>
          <w:tcPr>
            <w:tcW w:w="1809" w:type="dxa"/>
            <w:vAlign w:val="center"/>
          </w:tcPr>
          <w:p w14:paraId="08F1B3C1" w14:textId="77777777" w:rsidR="00A6309D" w:rsidRPr="000A6C55" w:rsidRDefault="00A6309D" w:rsidP="00E96884">
            <w:pPr>
              <w:pStyle w:val="Compact"/>
            </w:pPr>
            <w:r w:rsidRPr="000A6C55">
              <w:t>Associé A</w:t>
            </w:r>
          </w:p>
        </w:tc>
        <w:tc>
          <w:tcPr>
            <w:tcW w:w="3402" w:type="dxa"/>
            <w:vAlign w:val="center"/>
          </w:tcPr>
          <w:p w14:paraId="3B89B487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Droit de Licence + numéraire</w:t>
            </w:r>
          </w:p>
        </w:tc>
        <w:tc>
          <w:tcPr>
            <w:tcW w:w="3119" w:type="dxa"/>
            <w:vAlign w:val="center"/>
          </w:tcPr>
          <w:p w14:paraId="2CDF6879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 xml:space="preserve">5 000 € + 100 € = </w:t>
            </w:r>
            <w:r w:rsidRPr="000A6C55">
              <w:rPr>
                <w:b/>
                <w:bCs/>
              </w:rPr>
              <w:t>5 100 €</w:t>
            </w:r>
          </w:p>
        </w:tc>
        <w:tc>
          <w:tcPr>
            <w:tcW w:w="1292" w:type="dxa"/>
            <w:vAlign w:val="center"/>
          </w:tcPr>
          <w:p w14:paraId="11B7C419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rPr>
                <w:b/>
                <w:bCs/>
              </w:rPr>
              <w:t>51 %</w:t>
            </w:r>
          </w:p>
        </w:tc>
      </w:tr>
      <w:tr w:rsidR="00A6309D" w:rsidRPr="000A6C55" w14:paraId="6B29E7C8" w14:textId="77777777" w:rsidTr="00E96884">
        <w:trPr>
          <w:trHeight w:val="473"/>
        </w:trPr>
        <w:tc>
          <w:tcPr>
            <w:tcW w:w="1809" w:type="dxa"/>
            <w:vAlign w:val="center"/>
          </w:tcPr>
          <w:p w14:paraId="34F88B9C" w14:textId="77777777" w:rsidR="00A6309D" w:rsidRPr="000A6C55" w:rsidRDefault="00A6309D" w:rsidP="00E96884">
            <w:pPr>
              <w:pStyle w:val="Compact"/>
            </w:pPr>
            <w:r w:rsidRPr="000A6C55">
              <w:t>Associés B + C</w:t>
            </w:r>
          </w:p>
        </w:tc>
        <w:tc>
          <w:tcPr>
            <w:tcW w:w="3402" w:type="dxa"/>
            <w:vAlign w:val="center"/>
          </w:tcPr>
          <w:p w14:paraId="3E10AF65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t>Numéraire</w:t>
            </w:r>
          </w:p>
        </w:tc>
        <w:tc>
          <w:tcPr>
            <w:tcW w:w="3119" w:type="dxa"/>
            <w:vAlign w:val="center"/>
          </w:tcPr>
          <w:p w14:paraId="212599B9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rPr>
                <w:b/>
                <w:bCs/>
              </w:rPr>
              <w:t>4 900 €</w:t>
            </w:r>
          </w:p>
        </w:tc>
        <w:tc>
          <w:tcPr>
            <w:tcW w:w="1292" w:type="dxa"/>
            <w:vAlign w:val="center"/>
          </w:tcPr>
          <w:p w14:paraId="3A87147E" w14:textId="77777777" w:rsidR="00A6309D" w:rsidRPr="000A6C55" w:rsidRDefault="00A6309D" w:rsidP="00E96884">
            <w:pPr>
              <w:pStyle w:val="Compact"/>
              <w:jc w:val="center"/>
            </w:pPr>
            <w:r w:rsidRPr="000A6C55">
              <w:rPr>
                <w:b/>
                <w:bCs/>
              </w:rPr>
              <w:t>49 %</w:t>
            </w:r>
          </w:p>
        </w:tc>
      </w:tr>
    </w:tbl>
    <w:p w14:paraId="41ADE4D5" w14:textId="77777777" w:rsidR="00A6309D" w:rsidRPr="000A6C55" w:rsidRDefault="00A6309D" w:rsidP="00A6309D">
      <w:pPr>
        <w:pStyle w:val="Corpsdetexte"/>
      </w:pPr>
      <w:r w:rsidRPr="000A6C55">
        <w:t xml:space="preserve">2.2. Les Associés reconnaissent avoir pris connaissance de la </w:t>
      </w:r>
      <w:r w:rsidRPr="000A6C55">
        <w:rPr>
          <w:b/>
          <w:bCs/>
        </w:rPr>
        <w:t>Partie 1</w:t>
      </w:r>
      <w:r w:rsidRPr="000A6C55">
        <w:t xml:space="preserve"> (valorisation indicative ~190 000 €) et du fait que la valeur d’apport du Droit de Licence (</w:t>
      </w:r>
      <w:r w:rsidRPr="000A6C55">
        <w:rPr>
          <w:b/>
          <w:bCs/>
        </w:rPr>
        <w:t>5 000 €</w:t>
      </w:r>
      <w:r w:rsidRPr="000A6C55">
        <w:t xml:space="preserve">) est </w:t>
      </w:r>
      <w:r w:rsidRPr="000A6C55">
        <w:rPr>
          <w:b/>
          <w:bCs/>
        </w:rPr>
        <w:t>volontairement inférieure</w:t>
      </w:r>
      <w:r w:rsidRPr="000A6C55">
        <w:t xml:space="preserve"> à cette estimation.</w:t>
      </w:r>
    </w:p>
    <w:p w14:paraId="47309EEA" w14:textId="77777777" w:rsidR="00A6309D" w:rsidRPr="000A6C55" w:rsidRDefault="00A6309D" w:rsidP="00A6309D">
      <w:pPr>
        <w:pStyle w:val="Corpsdetexte"/>
      </w:pPr>
      <w:r w:rsidRPr="000A6C55">
        <w:t xml:space="preserve">2.3. Les Associés B et C déclarent accepter cette sous-évaluation dans le cadre du démarrage de la Société, </w:t>
      </w:r>
      <w:r w:rsidRPr="000A6C55">
        <w:rPr>
          <w:b/>
          <w:bCs/>
        </w:rPr>
        <w:t>sous réserve</w:t>
      </w:r>
      <w:r w:rsidRPr="000A6C55">
        <w:t xml:space="preserve"> des mécanismes des Articles 6 à 9 (rattrapage, levée, sortie, récupération).</w:t>
      </w:r>
    </w:p>
    <w:p w14:paraId="2F4D4130" w14:textId="77777777" w:rsidR="00A6309D" w:rsidRPr="000A6C55" w:rsidRDefault="00A6309D" w:rsidP="00A6309D">
      <w:pPr>
        <w:pStyle w:val="Titre2"/>
      </w:pPr>
      <w:bookmarkStart w:id="12" w:name="Xe8d399bdd40eb8ce93c4275c99fe9ef05fa1e84"/>
      <w:bookmarkEnd w:id="11"/>
      <w:r w:rsidRPr="000A6C55">
        <w:t>Article 3 — Apport du Droit de Licence exclusif</w:t>
      </w:r>
    </w:p>
    <w:p w14:paraId="41CAA188" w14:textId="77777777" w:rsidR="00A6309D" w:rsidRPr="000A6C55" w:rsidRDefault="00A6309D" w:rsidP="00A6309D">
      <w:pPr>
        <w:pStyle w:val="Titre3"/>
      </w:pPr>
      <w:bookmarkStart w:id="13" w:name="nature-de-lapport"/>
      <w:r w:rsidRPr="000A6C55">
        <w:t>3.1 Nature de l’apport</w:t>
      </w:r>
    </w:p>
    <w:p w14:paraId="15A3C91B" w14:textId="77777777" w:rsidR="00A6309D" w:rsidRPr="000A6C55" w:rsidRDefault="00A6309D" w:rsidP="00A6309D">
      <w:pPr>
        <w:pStyle w:val="FirstParagraph"/>
      </w:pPr>
      <w:r w:rsidRPr="000A6C55">
        <w:t xml:space="preserve">Associé A </w:t>
      </w:r>
      <w:proofErr w:type="spellStart"/>
      <w:r w:rsidRPr="000A6C55">
        <w:t>apporte</w:t>
      </w:r>
      <w:proofErr w:type="spellEnd"/>
      <w:r w:rsidRPr="000A6C55">
        <w:t xml:space="preserve"> à la Société, en pleine jouissance, un </w:t>
      </w:r>
      <w:r w:rsidRPr="000A6C55">
        <w:rPr>
          <w:b/>
          <w:bCs/>
        </w:rPr>
        <w:t>droit de licence exclusif</w:t>
      </w:r>
      <w:r w:rsidRPr="000A6C55">
        <w:t xml:space="preserve"> d’exploitation d’AIMEDIArt (le </w:t>
      </w:r>
      <w:r w:rsidRPr="000A6C55">
        <w:rPr>
          <w:b/>
          <w:bCs/>
        </w:rPr>
        <w:t>Droit de Licence</w:t>
      </w:r>
      <w:r w:rsidRPr="000A6C55">
        <w:t xml:space="preserve">), valorisé pour les besoins du capital social à </w:t>
      </w:r>
      <w:r w:rsidRPr="000A6C55">
        <w:rPr>
          <w:b/>
          <w:bCs/>
        </w:rPr>
        <w:t>cinq mille euros (5 000 €)</w:t>
      </w:r>
      <w:r w:rsidRPr="000A6C55">
        <w:t>.</w:t>
      </w:r>
    </w:p>
    <w:p w14:paraId="4766DD76" w14:textId="77777777" w:rsidR="00A6309D" w:rsidRPr="000A6C55" w:rsidRDefault="00A6309D" w:rsidP="00A6309D">
      <w:pPr>
        <w:pStyle w:val="Corpsdetexte"/>
      </w:pPr>
      <w:r w:rsidRPr="000A6C55">
        <w:lastRenderedPageBreak/>
        <w:t xml:space="preserve">Cet apport </w:t>
      </w:r>
      <w:r w:rsidRPr="000A6C55">
        <w:rPr>
          <w:b/>
          <w:bCs/>
        </w:rPr>
        <w:t>ne constitue pas</w:t>
      </w:r>
      <w:r w:rsidRPr="000A6C55">
        <w:t xml:space="preserve"> une cession de la PI Réservée. L’Associé A demeure titulaire de la PI Réservée, sous réserve des droits concédés à la Société.</w:t>
      </w:r>
    </w:p>
    <w:p w14:paraId="504ACABD" w14:textId="77777777" w:rsidR="00A6309D" w:rsidRPr="000A6C55" w:rsidRDefault="00A6309D" w:rsidP="00A6309D">
      <w:pPr>
        <w:pStyle w:val="Titre3"/>
      </w:pPr>
      <w:bookmarkStart w:id="14" w:name="X86488c8e4f499c95fcefb04783b8a334c313c63"/>
      <w:bookmarkEnd w:id="13"/>
      <w:r w:rsidRPr="000A6C55">
        <w:t>3.2 Contenu du Droit de Licence (à détailler en Annexe 2)</w:t>
      </w:r>
    </w:p>
    <w:p w14:paraId="60508A74" w14:textId="77777777" w:rsidR="00A6309D" w:rsidRPr="000A6C55" w:rsidRDefault="00A6309D" w:rsidP="00A6309D">
      <w:pPr>
        <w:pStyle w:val="FirstParagraph"/>
      </w:pPr>
      <w:r w:rsidRPr="000A6C55">
        <w:t xml:space="preserve">Sauf stipulation contraire de l’Annexe 2, le Droit de Licence comprend le droit pour la Société, à titre </w:t>
      </w:r>
      <w:r w:rsidRPr="000A6C55">
        <w:rPr>
          <w:b/>
          <w:bCs/>
        </w:rPr>
        <w:t>exclusif</w:t>
      </w:r>
      <w:r w:rsidRPr="000A6C55">
        <w:t xml:space="preserve"> :</w:t>
      </w:r>
    </w:p>
    <w:p w14:paraId="0CDC5D29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d’</w:t>
      </w:r>
      <w:r w:rsidRPr="000A6C55">
        <w:rPr>
          <w:b/>
          <w:bCs/>
        </w:rPr>
        <w:t>exploiter</w:t>
      </w:r>
      <w:r w:rsidRPr="000A6C55">
        <w:t xml:space="preserve"> commercialement AIMEDIArt (service logiciel en ligne / SaaS, abonnements, prestations liées) ;</w:t>
      </w:r>
    </w:p>
    <w:p w14:paraId="7CEE9946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d’</w:t>
      </w:r>
      <w:r w:rsidRPr="000A6C55">
        <w:rPr>
          <w:b/>
          <w:bCs/>
        </w:rPr>
        <w:t>héberger</w:t>
      </w:r>
      <w:r w:rsidRPr="000A6C55">
        <w:t>, maintenir, faire évoluer le produit pour les besoins de l’exploitation ;</w:t>
      </w:r>
    </w:p>
    <w:p w14:paraId="687B1926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d’utiliser les signes distinctifs AIMEDIArt nécessaires à l’exploitation (dans les limites de l’Annexe 2) ;</w:t>
      </w:r>
    </w:p>
    <w:p w14:paraId="5580B76C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de sous-licencier </w:t>
      </w:r>
      <w:r w:rsidRPr="000A6C55">
        <w:rPr>
          <w:b/>
          <w:bCs/>
        </w:rPr>
        <w:t>uniquement</w:t>
      </w:r>
      <w:r w:rsidRPr="000A6C55">
        <w:t xml:space="preserve"> aux clients finaux dans le cadre normal du service (pas de sous-licence globale à un concurrent).</w:t>
      </w:r>
    </w:p>
    <w:p w14:paraId="4609844C" w14:textId="77777777" w:rsidR="00A6309D" w:rsidRPr="000A6C55" w:rsidRDefault="00A6309D" w:rsidP="00A6309D">
      <w:pPr>
        <w:pStyle w:val="Titre3"/>
      </w:pPr>
      <w:bookmarkStart w:id="15" w:name="Xaf94219a66eff0b4d0f82f0ed1d79b041640e70"/>
      <w:bookmarkEnd w:id="14"/>
      <w:r w:rsidRPr="000A6C55">
        <w:t>3.3 Exclusions</w:t>
      </w:r>
    </w:p>
    <w:p w14:paraId="76253E2F" w14:textId="77777777" w:rsidR="00A6309D" w:rsidRPr="000A6C55" w:rsidRDefault="00A6309D" w:rsidP="00A6309D">
      <w:pPr>
        <w:pStyle w:val="FirstParagraph"/>
      </w:pPr>
      <w:r w:rsidRPr="000A6C55">
        <w:t>Restent chez l’Associé A, sauf accord écrit :</w:t>
      </w:r>
    </w:p>
    <w:p w14:paraId="0DCF8478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propriété du </w:t>
      </w:r>
      <w:r w:rsidRPr="000A6C55">
        <w:rPr>
          <w:b/>
          <w:bCs/>
        </w:rPr>
        <w:t>code source</w:t>
      </w:r>
      <w:r w:rsidRPr="000A6C55">
        <w:t xml:space="preserve"> et des dépôts (dépôt de versions</w:t>
      </w:r>
      <w:r w:rsidRPr="000A6C55">
        <w:rPr>
          <w:rStyle w:val="Appelnotedebasdep"/>
        </w:rPr>
        <w:footnoteReference w:id="29"/>
      </w:r>
      <w:r w:rsidRPr="000A6C55">
        <w:t>, etc.) en tant que PI Réservée ;</w:t>
      </w:r>
    </w:p>
    <w:p w14:paraId="6D199894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droit de </w:t>
      </w:r>
      <w:r w:rsidRPr="000A6C55">
        <w:rPr>
          <w:b/>
          <w:bCs/>
        </w:rPr>
        <w:t>céder</w:t>
      </w:r>
      <w:r w:rsidRPr="000A6C55">
        <w:t xml:space="preserve"> la PI Réservée à un tiers hors cadre des Articles 7 à 9 ;</w:t>
      </w:r>
    </w:p>
    <w:p w14:paraId="09FF4D52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exploitation </w:t>
      </w:r>
      <w:r w:rsidRPr="000A6C55">
        <w:rPr>
          <w:b/>
          <w:bCs/>
        </w:rPr>
        <w:t>personnelle</w:t>
      </w:r>
      <w:r w:rsidRPr="000A6C55">
        <w:t xml:space="preserve"> hors Société, </w:t>
      </w:r>
      <w:r w:rsidRPr="000A6C55">
        <w:rPr>
          <w:b/>
          <w:bCs/>
        </w:rPr>
        <w:t>interdite</w:t>
      </w:r>
      <w:r w:rsidRPr="000A6C55">
        <w:t xml:space="preserve"> pendant la durée de l’exclusivité (non-concurrence produit — Article 5).</w:t>
      </w:r>
    </w:p>
    <w:p w14:paraId="2245F777" w14:textId="77777777" w:rsidR="00A6309D" w:rsidRPr="000A6C55" w:rsidRDefault="00A6309D" w:rsidP="00A6309D">
      <w:pPr>
        <w:pStyle w:val="Titre3"/>
      </w:pPr>
      <w:bookmarkStart w:id="16" w:name="durée-et-territoire"/>
      <w:bookmarkEnd w:id="15"/>
      <w:r w:rsidRPr="000A6C55">
        <w:t>3.4 Durée et territoire</w:t>
      </w:r>
    </w:p>
    <w:p w14:paraId="71335E4E" w14:textId="4A637A39" w:rsidR="00A6309D" w:rsidRDefault="00A6309D" w:rsidP="00A6309D">
      <w:pPr>
        <w:pStyle w:val="Compact"/>
        <w:numPr>
          <w:ilvl w:val="0"/>
          <w:numId w:val="2"/>
        </w:numPr>
      </w:pPr>
      <w:r w:rsidRPr="000A6C55">
        <w:rPr>
          <w:b/>
          <w:bCs/>
        </w:rPr>
        <w:t>Durée :</w:t>
      </w:r>
      <w:r w:rsidRPr="000A6C55">
        <w:t xml:space="preserve"> 3 ans renouvelable par</w:t>
      </w:r>
      <w:r>
        <w:t xml:space="preserve"> fraction d’un</w:t>
      </w:r>
      <w:r w:rsidRPr="000A6C55">
        <w:t xml:space="preserve"> </w:t>
      </w:r>
      <w:r>
        <w:t xml:space="preserve">an à l’issue d’une </w:t>
      </w:r>
      <w:r w:rsidR="0072207C">
        <w:t>1</w:t>
      </w:r>
      <w:r w:rsidR="0072207C" w:rsidRPr="0072207C">
        <w:rPr>
          <w:vertAlign w:val="superscript"/>
        </w:rPr>
        <w:t>re</w:t>
      </w:r>
      <w:r w:rsidR="0072207C">
        <w:t xml:space="preserve"> </w:t>
      </w:r>
      <w:r>
        <w:t>période de 3 ans</w:t>
      </w:r>
    </w:p>
    <w:p w14:paraId="76180DFC" w14:textId="00AEAFF1" w:rsidR="00A6309D" w:rsidRPr="000A6C55" w:rsidRDefault="00A6309D" w:rsidP="00A6309D">
      <w:pPr>
        <w:pStyle w:val="Compact"/>
        <w:numPr>
          <w:ilvl w:val="0"/>
          <w:numId w:val="2"/>
        </w:numPr>
      </w:pPr>
      <w:r w:rsidRPr="0072207C">
        <w:rPr>
          <w:b/>
          <w:bCs/>
        </w:rPr>
        <w:t xml:space="preserve">Territoire : </w:t>
      </w:r>
      <w:r w:rsidRPr="000A6C55">
        <w:t>aucune</w:t>
      </w:r>
      <w:r>
        <w:t xml:space="preserve"> limite de territoire</w:t>
      </w:r>
      <w:r w:rsidRPr="000A6C55">
        <w:t xml:space="preserve"> </w:t>
      </w:r>
      <w:r w:rsidRPr="000A6C55">
        <w:br/>
      </w:r>
      <w:r w:rsidRPr="0072207C">
        <w:rPr>
          <w:b/>
          <w:bCs/>
        </w:rPr>
        <w:t>Exclusivité :</w:t>
      </w:r>
      <w:r w:rsidRPr="000A6C55">
        <w:t xml:space="preserve"> totale sur le champ d’exploitation défini en Annexe 2.</w:t>
      </w:r>
    </w:p>
    <w:p w14:paraId="13DD7A5B" w14:textId="77777777" w:rsidR="00A6309D" w:rsidRPr="000A6C55" w:rsidRDefault="00A6309D" w:rsidP="00A6309D">
      <w:pPr>
        <w:pStyle w:val="Titre3"/>
      </w:pPr>
      <w:bookmarkStart w:id="17" w:name="redevances"/>
      <w:bookmarkEnd w:id="16"/>
      <w:r w:rsidRPr="000A6C55">
        <w:t>3.5 Redevances</w:t>
      </w:r>
    </w:p>
    <w:p w14:paraId="32ABA7A3" w14:textId="45A77F97" w:rsidR="00A6309D" w:rsidRPr="000A6C55" w:rsidRDefault="00A6309D" w:rsidP="00A6309D">
      <w:pPr>
        <w:pStyle w:val="FirstParagraph"/>
      </w:pPr>
      <w:r w:rsidRPr="000A6C55">
        <w:t>Deux options (</w:t>
      </w:r>
      <w:r w:rsidRPr="000A6C55">
        <w:rPr>
          <w:highlight w:val="yellow"/>
        </w:rPr>
        <w:t>choisir et biffer l’autre</w:t>
      </w:r>
      <w:r w:rsidRPr="000A6C55">
        <w:t>)</w:t>
      </w:r>
      <w:r w:rsidR="0072207C">
        <w:rPr>
          <w:rStyle w:val="Appelnotedebasdep"/>
        </w:rPr>
        <w:footnoteReference w:id="30"/>
      </w:r>
      <w:r w:rsidRPr="000A6C55">
        <w:t xml:space="preserve"> :</w:t>
      </w:r>
    </w:p>
    <w:p w14:paraId="7E4AE2FD" w14:textId="67464811" w:rsidR="00A6309D" w:rsidRPr="000A6C55" w:rsidRDefault="00A6309D" w:rsidP="00A6309D">
      <w:pPr>
        <w:pStyle w:val="Compact"/>
        <w:numPr>
          <w:ilvl w:val="0"/>
          <w:numId w:val="2"/>
        </w:numPr>
        <w:rPr>
          <w:highlight w:val="yellow"/>
        </w:rPr>
      </w:pPr>
      <w:r w:rsidRPr="000A6C55">
        <w:rPr>
          <w:b/>
          <w:bCs/>
          <w:highlight w:val="yellow"/>
        </w:rPr>
        <w:t>Option R0 — Intégrée au capital :</w:t>
      </w:r>
      <w:r w:rsidRPr="000A6C55">
        <w:rPr>
          <w:highlight w:val="yellow"/>
        </w:rPr>
        <w:t xml:space="preserve"> aucune redevance pendant </w:t>
      </w:r>
      <w:r w:rsidRPr="000A6C55">
        <w:rPr>
          <w:rStyle w:val="VerbatimChar"/>
          <w:highlight w:val="yellow"/>
        </w:rPr>
        <w:t>[X]</w:t>
      </w:r>
      <w:r w:rsidRPr="000A6C55">
        <w:rPr>
          <w:highlight w:val="yellow"/>
        </w:rPr>
        <w:t xml:space="preserve"> mois ; puis redevance de </w:t>
      </w:r>
      <w:r w:rsidRPr="000A6C55">
        <w:rPr>
          <w:rStyle w:val="VerbatimChar"/>
          <w:highlight w:val="yellow"/>
        </w:rPr>
        <w:t>[Y] %</w:t>
      </w:r>
      <w:r w:rsidRPr="000A6C55">
        <w:rPr>
          <w:highlight w:val="yellow"/>
        </w:rPr>
        <w:t xml:space="preserve"> du chiffre d’affaires hors taxes</w:t>
      </w:r>
      <w:r w:rsidRPr="000A6C55">
        <w:rPr>
          <w:rStyle w:val="Appelnotedebasdep"/>
          <w:highlight w:val="yellow"/>
        </w:rPr>
        <w:footnoteReference w:id="31"/>
      </w:r>
      <w:r w:rsidRPr="000A6C55">
        <w:rPr>
          <w:highlight w:val="yellow"/>
        </w:rPr>
        <w:t xml:space="preserve"> lié à AIMEDIArt ; </w:t>
      </w:r>
      <w:proofErr w:type="gramStart"/>
      <w:r w:rsidRPr="000A6C55">
        <w:rPr>
          <w:b/>
          <w:bCs/>
          <w:highlight w:val="yellow"/>
        </w:rPr>
        <w:t>ou</w:t>
      </w:r>
      <w:proofErr w:type="gramEnd"/>
    </w:p>
    <w:p w14:paraId="19F30EC1" w14:textId="77777777" w:rsidR="00A6309D" w:rsidRPr="000A6C55" w:rsidRDefault="00A6309D" w:rsidP="00A6309D">
      <w:pPr>
        <w:pStyle w:val="Compact"/>
        <w:numPr>
          <w:ilvl w:val="0"/>
          <w:numId w:val="2"/>
        </w:numPr>
        <w:rPr>
          <w:highlight w:val="yellow"/>
        </w:rPr>
      </w:pPr>
      <w:r w:rsidRPr="000A6C55">
        <w:rPr>
          <w:b/>
          <w:bCs/>
          <w:highlight w:val="yellow"/>
        </w:rPr>
        <w:t>Option R1 — Gratuité d’exploitation :</w:t>
      </w:r>
      <w:r w:rsidRPr="000A6C55">
        <w:rPr>
          <w:highlight w:val="yellow"/>
        </w:rPr>
        <w:t xml:space="preserve"> aucune redevance tant que le Droit de Licence n’est pas résilié ou renégocié selon l’Article 9.</w:t>
      </w:r>
    </w:p>
    <w:p w14:paraId="1C89CBEC" w14:textId="77777777" w:rsidR="00A6309D" w:rsidRPr="000A6C55" w:rsidRDefault="00A6309D" w:rsidP="00A6309D">
      <w:pPr>
        <w:pStyle w:val="Titre3"/>
      </w:pPr>
      <w:bookmarkStart w:id="18" w:name="obligations-de-la-société"/>
      <w:bookmarkEnd w:id="17"/>
      <w:r w:rsidRPr="000A6C55">
        <w:lastRenderedPageBreak/>
        <w:t>3.6 Obligations de la Société</w:t>
      </w:r>
    </w:p>
    <w:p w14:paraId="6D60CCFC" w14:textId="77777777" w:rsidR="00A6309D" w:rsidRPr="000A6C55" w:rsidRDefault="00A6309D" w:rsidP="00A6309D">
      <w:pPr>
        <w:pStyle w:val="FirstParagraph"/>
      </w:pPr>
      <w:r w:rsidRPr="000A6C55">
        <w:t>La Société s’engage à :</w:t>
      </w:r>
    </w:p>
    <w:p w14:paraId="35A4DEDA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exploiter le Droit de Licence de manière </w:t>
      </w:r>
      <w:r w:rsidRPr="000A6C55">
        <w:rPr>
          <w:b/>
          <w:bCs/>
        </w:rPr>
        <w:t>loyale</w:t>
      </w:r>
      <w:r w:rsidRPr="000A6C55">
        <w:t xml:space="preserve"> et professionnelle ;</w:t>
      </w:r>
    </w:p>
    <w:p w14:paraId="11061C0D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maintenir un niveau raisonnable de </w:t>
      </w:r>
      <w:r w:rsidRPr="000A6C55">
        <w:rPr>
          <w:b/>
          <w:bCs/>
        </w:rPr>
        <w:t>sécurité</w:t>
      </w:r>
      <w:r w:rsidRPr="000A6C55">
        <w:t>, sauvegardes et conformité ;</w:t>
      </w:r>
    </w:p>
    <w:p w14:paraId="326EE3CF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ne pas céder ni nantir le Droit de Licence sans accord d’Associé A (sauf opération de Sortie conforme à l’Article 7) ;</w:t>
      </w:r>
    </w:p>
    <w:p w14:paraId="632641CE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informer Associé A de tout litige de propriété intellectuelle ou sécurité critique sous </w:t>
      </w:r>
      <w:r w:rsidRPr="000A6C55">
        <w:rPr>
          <w:b/>
          <w:bCs/>
        </w:rPr>
        <w:t>cinq (5) jours ouvrés</w:t>
      </w:r>
      <w:r w:rsidRPr="000A6C55">
        <w:t>.</w:t>
      </w:r>
    </w:p>
    <w:p w14:paraId="4DB77239" w14:textId="77777777" w:rsidR="00A6309D" w:rsidRPr="000A6C55" w:rsidRDefault="00A6309D" w:rsidP="00A6309D">
      <w:pPr>
        <w:pStyle w:val="Titre2"/>
      </w:pPr>
      <w:bookmarkStart w:id="19" w:name="article-4-gouvernance-socle"/>
      <w:bookmarkEnd w:id="12"/>
      <w:bookmarkEnd w:id="18"/>
      <w:r w:rsidRPr="000A6C55">
        <w:t>Article 4 — Gouvernance (socle)</w:t>
      </w:r>
    </w:p>
    <w:p w14:paraId="11A5CE40" w14:textId="77777777" w:rsidR="00A6309D" w:rsidRPr="000A6C55" w:rsidRDefault="00A6309D" w:rsidP="00A6309D">
      <w:pPr>
        <w:pStyle w:val="FirstParagraph"/>
      </w:pPr>
      <w:r w:rsidRPr="000A6C55">
        <w:t xml:space="preserve">4.1. </w:t>
      </w:r>
      <w:r>
        <w:t>L’</w:t>
      </w:r>
      <w:r w:rsidRPr="000A6C55">
        <w:t xml:space="preserve">Associé A dispose de </w:t>
      </w:r>
      <w:r w:rsidRPr="000A6C55">
        <w:rPr>
          <w:b/>
          <w:bCs/>
        </w:rPr>
        <w:t>51 %</w:t>
      </w:r>
      <w:r w:rsidRPr="000A6C55">
        <w:t xml:space="preserve"> du capital et des droits de vote (sauf dilution</w:t>
      </w:r>
      <w:r w:rsidRPr="000A6C55">
        <w:rPr>
          <w:rStyle w:val="Appelnotedebasdep"/>
        </w:rPr>
        <w:footnoteReference w:id="32"/>
      </w:r>
      <w:r w:rsidRPr="000A6C55">
        <w:t xml:space="preserve"> ultérieure).</w:t>
      </w:r>
    </w:p>
    <w:p w14:paraId="20E6230D" w14:textId="77777777" w:rsidR="00A6309D" w:rsidRPr="000A6C55" w:rsidRDefault="00A6309D" w:rsidP="00A6309D">
      <w:pPr>
        <w:pStyle w:val="Corpsdetexte"/>
      </w:pPr>
      <w:r w:rsidRPr="000A6C55">
        <w:t xml:space="preserve">4.2. Décisions relevant de la </w:t>
      </w:r>
      <w:r w:rsidRPr="000A6C55">
        <w:rPr>
          <w:b/>
          <w:bCs/>
        </w:rPr>
        <w:t>majorité renforcée</w:t>
      </w:r>
      <w:r w:rsidRPr="000A6C55">
        <w:t xml:space="preserve"> ou de l’</w:t>
      </w:r>
      <w:r w:rsidRPr="000A6C55">
        <w:rPr>
          <w:b/>
          <w:bCs/>
        </w:rPr>
        <w:t>unanimité</w:t>
      </w:r>
      <w:r w:rsidRPr="000A6C55">
        <w:t xml:space="preserve"> (</w:t>
      </w:r>
      <w:r w:rsidRPr="000A6C55">
        <w:rPr>
          <w:highlight w:val="yellow"/>
        </w:rPr>
        <w:t>à caler selon forme sociale</w:t>
      </w:r>
      <w:r w:rsidRPr="000A6C55">
        <w:t>), notamment :</w:t>
      </w:r>
    </w:p>
    <w:p w14:paraId="37DB6D3C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modification du Droit de Licence ou de la PI</w:t>
      </w:r>
      <w:r>
        <w:rPr>
          <w:rStyle w:val="Appelnotedebasdep"/>
        </w:rPr>
        <w:footnoteReference w:id="33"/>
      </w:r>
      <w:r w:rsidRPr="000A6C55">
        <w:t xml:space="preserve"> Réservée ;</w:t>
      </w:r>
    </w:p>
    <w:p w14:paraId="77FA6385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Levée de Fonds ;</w:t>
      </w:r>
    </w:p>
    <w:p w14:paraId="5BC8E584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Changement de Contrôle / Sortie ;</w:t>
      </w:r>
    </w:p>
    <w:p w14:paraId="4519F110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agrément de nouveaux associés ;</w:t>
      </w:r>
    </w:p>
    <w:p w14:paraId="0F41D32C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rémunération exceptionnelle, conventions réglementées significatives.</w:t>
      </w:r>
    </w:p>
    <w:p w14:paraId="6B4F0916" w14:textId="77777777" w:rsidR="00A6309D" w:rsidRPr="000A6C55" w:rsidRDefault="00A6309D" w:rsidP="00A6309D">
      <w:pPr>
        <w:pStyle w:val="FirstParagraph"/>
      </w:pPr>
      <w:r w:rsidRPr="000A6C55">
        <w:t xml:space="preserve">4.3. </w:t>
      </w:r>
      <w:r>
        <w:t>L’</w:t>
      </w:r>
      <w:r w:rsidRPr="000A6C55">
        <w:t>Associé A est</w:t>
      </w:r>
      <w:r>
        <w:t xml:space="preserve"> Président de la SAS</w:t>
      </w:r>
      <w:r>
        <w:rPr>
          <w:rStyle w:val="VerbatimChar"/>
        </w:rPr>
        <w:t xml:space="preserve"> </w:t>
      </w:r>
      <w:r w:rsidRPr="000A6C55">
        <w:t>sauf révocation selon statuts et pacte.</w:t>
      </w:r>
    </w:p>
    <w:p w14:paraId="521C837B" w14:textId="77777777" w:rsidR="00A6309D" w:rsidRPr="000A6C55" w:rsidRDefault="00A6309D" w:rsidP="00A6309D">
      <w:pPr>
        <w:pStyle w:val="Titre2"/>
      </w:pPr>
      <w:bookmarkStart w:id="20" w:name="article-5-non-concurrence-et-loyauté"/>
      <w:bookmarkEnd w:id="19"/>
      <w:r w:rsidRPr="000A6C55">
        <w:t>Article 5 — Non-concurrence et loyauté</w:t>
      </w:r>
    </w:p>
    <w:p w14:paraId="2AECF481" w14:textId="77777777" w:rsidR="00A6309D" w:rsidRPr="000A6C55" w:rsidRDefault="00A6309D" w:rsidP="00A6309D">
      <w:pPr>
        <w:pStyle w:val="FirstParagraph"/>
      </w:pPr>
      <w:r w:rsidRPr="000A6C55">
        <w:t xml:space="preserve">5.1. Pendant la durée de l’exclusivité du Droit de Licence, </w:t>
      </w:r>
      <w:r>
        <w:t>l’</w:t>
      </w:r>
      <w:r w:rsidRPr="000A6C55">
        <w:t xml:space="preserve">Associé A s’interdit d’exploiter, directement ou indirectement, un produit </w:t>
      </w:r>
      <w:r w:rsidRPr="000A6C55">
        <w:rPr>
          <w:b/>
          <w:bCs/>
        </w:rPr>
        <w:t>substantiellement concurrent</w:t>
      </w:r>
      <w:r w:rsidRPr="000A6C55">
        <w:t xml:space="preserve"> d’AIMEDIArt sur le territoire concédé, sauf accord écrit des Associés B et C.</w:t>
      </w:r>
    </w:p>
    <w:p w14:paraId="5F6CC524" w14:textId="77777777" w:rsidR="00A6309D" w:rsidRPr="000A6C55" w:rsidRDefault="00A6309D" w:rsidP="00A6309D">
      <w:pPr>
        <w:pStyle w:val="Corpsdetexte"/>
      </w:pPr>
      <w:r w:rsidRPr="000A6C55">
        <w:t>5.2. Les Associés B et C s’interdisent, pendant leur présence au capital et 24</w:t>
      </w:r>
      <w:r>
        <w:t xml:space="preserve"> </w:t>
      </w:r>
      <w:r w:rsidRPr="000A6C55">
        <w:t>mois après sortie, d’utiliser la PI Réservée ou les secrets de la Société hors du cadre sociétaire.</w:t>
      </w:r>
    </w:p>
    <w:p w14:paraId="6AD3CC78" w14:textId="77777777" w:rsidR="00A6309D" w:rsidRPr="000A6C55" w:rsidRDefault="00A6309D" w:rsidP="00A6309D">
      <w:pPr>
        <w:pStyle w:val="Titre2"/>
      </w:pPr>
      <w:bookmarkStart w:id="21" w:name="X803406e7738ba0ca5df12d07a41234cd67d6454"/>
      <w:bookmarkEnd w:id="20"/>
      <w:r w:rsidRPr="000A6C55">
        <w:t>Article 6 — Reconnaissance de la sous-évaluation et rattrapage</w:t>
      </w:r>
    </w:p>
    <w:p w14:paraId="5A5801FE" w14:textId="77777777" w:rsidR="00A6309D" w:rsidRPr="000A6C55" w:rsidRDefault="00A6309D" w:rsidP="00A6309D">
      <w:pPr>
        <w:pStyle w:val="FirstParagraph"/>
      </w:pPr>
      <w:r w:rsidRPr="000A6C55">
        <w:t>6.1. Les Associés prennent acte de l’écart entre la Valeur Économique de Référence (~</w:t>
      </w:r>
      <w:r w:rsidRPr="000A6C55">
        <w:rPr>
          <w:b/>
          <w:bCs/>
        </w:rPr>
        <w:t>190 000 €</w:t>
      </w:r>
      <w:r w:rsidRPr="000A6C55">
        <w:t>) et la valeur d’apport (</w:t>
      </w:r>
      <w:r w:rsidRPr="000A6C55">
        <w:rPr>
          <w:b/>
          <w:bCs/>
        </w:rPr>
        <w:t>5 000 €</w:t>
      </w:r>
      <w:r w:rsidRPr="000A6C55">
        <w:t>).</w:t>
      </w:r>
    </w:p>
    <w:p w14:paraId="7D514469" w14:textId="77777777" w:rsidR="00A6309D" w:rsidRPr="000A6C55" w:rsidRDefault="00A6309D" w:rsidP="00A6309D">
      <w:pPr>
        <w:pStyle w:val="Corpsdetexte"/>
      </w:pPr>
      <w:r w:rsidRPr="000A6C55">
        <w:t xml:space="preserve">6.2. </w:t>
      </w:r>
      <w:r w:rsidRPr="000A6C55">
        <w:rPr>
          <w:b/>
          <w:bCs/>
        </w:rPr>
        <w:t>Clause de rattrapage (</w:t>
      </w:r>
      <w:r w:rsidRPr="000A6C55">
        <w:rPr>
          <w:b/>
          <w:bCs/>
          <w:highlight w:val="yellow"/>
        </w:rPr>
        <w:t>au choix, combiner si besoin</w:t>
      </w:r>
      <w:r w:rsidRPr="000A6C55">
        <w:rPr>
          <w:b/>
          <w:bCs/>
        </w:rPr>
        <w:t>) :</w:t>
      </w:r>
    </w:p>
    <w:p w14:paraId="31BA79DD" w14:textId="77777777" w:rsidR="00A6309D" w:rsidRPr="000A6C55" w:rsidRDefault="00A6309D" w:rsidP="00A6309D">
      <w:pPr>
        <w:pStyle w:val="Corpsdetexte"/>
      </w:pPr>
      <w:r w:rsidRPr="000A6C55">
        <w:rPr>
          <w:b/>
          <w:bCs/>
        </w:rPr>
        <w:t>6.2.a — Complément d’apport / émission de titres</w:t>
      </w:r>
      <w:r w:rsidRPr="000A6C55">
        <w:br/>
        <w:t xml:space="preserve">Avant le premier des événements suivants : (i) Levée de Fonds &gt; </w:t>
      </w:r>
      <w:r w:rsidRPr="000A6C55">
        <w:rPr>
          <w:rStyle w:val="VerbatimChar"/>
        </w:rPr>
        <w:t>[montant]</w:t>
      </w:r>
      <w:r w:rsidRPr="000A6C55">
        <w:t xml:space="preserve">, (ii) </w:t>
      </w:r>
      <w:r w:rsidRPr="000A6C55">
        <w:lastRenderedPageBreak/>
        <w:t xml:space="preserve">Changement de Contrôle, (iii) </w:t>
      </w:r>
      <w:r w:rsidRPr="000A6C55">
        <w:rPr>
          <w:rStyle w:val="VerbatimChar"/>
        </w:rPr>
        <w:t>[date anniversaire + 24 mois]</w:t>
      </w:r>
      <w:r w:rsidRPr="000A6C55">
        <w:t xml:space="preserve">, les Associés se réunissent pour examiner un </w:t>
      </w:r>
      <w:r w:rsidRPr="000A6C55">
        <w:rPr>
          <w:b/>
          <w:bCs/>
        </w:rPr>
        <w:t>complément</w:t>
      </w:r>
      <w:r w:rsidRPr="000A6C55">
        <w:t xml:space="preserve"> au bénéfice d’Associé A (attribution de titres, bons de souscription d’actions</w:t>
      </w:r>
      <w:r w:rsidRPr="000A6C55">
        <w:rPr>
          <w:rStyle w:val="Appelnotedebasdep"/>
        </w:rPr>
        <w:footnoteReference w:id="34"/>
      </w:r>
      <w:r w:rsidRPr="000A6C55">
        <w:t>, contrat d’édition, ou revalorisation de redevance), calé sur tout ou partie de l’écart, sauf renonciation écrite d’Associé A.</w:t>
      </w:r>
    </w:p>
    <w:p w14:paraId="59E1E7BA" w14:textId="77777777" w:rsidR="00A6309D" w:rsidRPr="000A6C55" w:rsidRDefault="00A6309D" w:rsidP="00A6309D">
      <w:pPr>
        <w:pStyle w:val="Corpsdetexte"/>
      </w:pPr>
      <w:r w:rsidRPr="000A6C55">
        <w:rPr>
          <w:b/>
          <w:bCs/>
        </w:rPr>
        <w:t>6.2.b — Protection anti-dilution</w:t>
      </w:r>
      <w:r w:rsidRPr="000A6C55">
        <w:rPr>
          <w:rStyle w:val="Appelnotedebasdep"/>
        </w:rPr>
        <w:footnoteReference w:id="35"/>
      </w:r>
      <w:r w:rsidRPr="000A6C55">
        <w:rPr>
          <w:b/>
          <w:bCs/>
        </w:rPr>
        <w:t xml:space="preserve"> / maintien du contrôle</w:t>
      </w:r>
      <w:r w:rsidRPr="000A6C55">
        <w:br/>
        <w:t xml:space="preserve">En cas de Levée de Fonds, les parties s’efforcent de préserver un </w:t>
      </w:r>
      <w:r w:rsidRPr="000A6C55">
        <w:rPr>
          <w:b/>
          <w:bCs/>
        </w:rPr>
        <w:t>contrôle effectif</w:t>
      </w:r>
      <w:r w:rsidRPr="000A6C55">
        <w:t xml:space="preserve"> d</w:t>
      </w:r>
      <w:r>
        <w:t>e l</w:t>
      </w:r>
      <w:r w:rsidRPr="000A6C55">
        <w:t xml:space="preserve">’Associé A (au moins </w:t>
      </w:r>
      <w:r w:rsidRPr="000A6C55">
        <w:rPr>
          <w:b/>
          <w:bCs/>
        </w:rPr>
        <w:t>34 %</w:t>
      </w:r>
      <w:r w:rsidRPr="000A6C55">
        <w:t xml:space="preserve"> des droits de vote, ou droit de veto</w:t>
      </w:r>
      <w:r w:rsidRPr="000A6C55">
        <w:rPr>
          <w:rStyle w:val="Appelnotedebasdep"/>
        </w:rPr>
        <w:footnoteReference w:id="36"/>
      </w:r>
      <w:r w:rsidRPr="000A6C55">
        <w:t xml:space="preserve"> sur les décisions listées en Annexe 3), sauf accord contraire d</w:t>
      </w:r>
      <w:r>
        <w:t>e l</w:t>
      </w:r>
      <w:r w:rsidRPr="000A6C55">
        <w:t>’Associé A.</w:t>
      </w:r>
    </w:p>
    <w:p w14:paraId="4A83BF9C" w14:textId="77777777" w:rsidR="00A6309D" w:rsidRPr="000A6C55" w:rsidRDefault="00A6309D" w:rsidP="00A6309D">
      <w:pPr>
        <w:pStyle w:val="Corpsdetexte"/>
      </w:pPr>
      <w:r w:rsidRPr="000A6C55">
        <w:rPr>
          <w:b/>
          <w:bCs/>
        </w:rPr>
        <w:t>6.2.c — Bonus de sortie (préférence de liquidation allégée</w:t>
      </w:r>
      <w:r w:rsidRPr="000A6C55">
        <w:rPr>
          <w:rStyle w:val="Appelnotedebasdep"/>
        </w:rPr>
        <w:footnoteReference w:id="37"/>
      </w:r>
      <w:r w:rsidRPr="000A6C55">
        <w:rPr>
          <w:b/>
          <w:bCs/>
        </w:rPr>
        <w:t>)</w:t>
      </w:r>
      <w:r w:rsidRPr="000A6C55">
        <w:br/>
        <w:t xml:space="preserve">En cas de Sortie, après remboursement des apports en numéraire non encore récupérés le cas échéant, </w:t>
      </w:r>
      <w:r>
        <w:t>l’</w:t>
      </w:r>
      <w:r w:rsidRPr="000A6C55">
        <w:t xml:space="preserve">Associé A perçoit un </w:t>
      </w:r>
      <w:r w:rsidRPr="000A6C55">
        <w:rPr>
          <w:b/>
          <w:bCs/>
        </w:rPr>
        <w:t>bonus</w:t>
      </w:r>
      <w:r w:rsidRPr="000A6C55">
        <w:t xml:space="preserve"> égal à </w:t>
      </w:r>
      <w:r w:rsidRPr="000A6C55">
        <w:rPr>
          <w:rStyle w:val="VerbatimChar"/>
          <w:highlight w:val="yellow"/>
        </w:rPr>
        <w:t>[ex. : 50 % de (Valeur Économique de Référence − 5 000 €) × (pourcentage du capital cédé)]</w:t>
      </w:r>
      <w:r w:rsidRPr="000A6C55">
        <w:t xml:space="preserve">, plafonné / actualisé selon modalités </w:t>
      </w:r>
      <w:r>
        <w:t>de l’</w:t>
      </w:r>
      <w:r w:rsidRPr="000A6C55">
        <w:t xml:space="preserve">Annexe 4 — </w:t>
      </w:r>
      <w:r w:rsidRPr="000A6C55">
        <w:rPr>
          <w:b/>
          <w:bCs/>
        </w:rPr>
        <w:t>sauf</w:t>
      </w:r>
      <w:r w:rsidRPr="000A6C55">
        <w:t xml:space="preserve"> si la Levée de Fonds ou la Sortie a déjà compensé l’écart via l’Article 6.2.a.</w:t>
      </w:r>
    </w:p>
    <w:p w14:paraId="3B5A92DF" w14:textId="77777777" w:rsidR="00A6309D" w:rsidRPr="000A6C55" w:rsidRDefault="00A6309D" w:rsidP="00A6309D">
      <w:pPr>
        <w:pStyle w:val="Normalcentr"/>
      </w:pPr>
      <w:r w:rsidRPr="000A6C55">
        <w:t xml:space="preserve">Objectif : éviter qu’une sous-évaluation de démarrage devienne une </w:t>
      </w:r>
      <w:r w:rsidRPr="000A6C55">
        <w:rPr>
          <w:b/>
          <w:bCs/>
        </w:rPr>
        <w:t>donation définitive</w:t>
      </w:r>
      <w:r w:rsidRPr="000A6C55">
        <w:t xml:space="preserve"> aux Associés B et C en cas de succès.</w:t>
      </w:r>
    </w:p>
    <w:p w14:paraId="1CC14EA1" w14:textId="77777777" w:rsidR="00A6309D" w:rsidRPr="000A6C55" w:rsidRDefault="00A6309D" w:rsidP="00A6309D">
      <w:pPr>
        <w:pStyle w:val="Titre2"/>
      </w:pPr>
      <w:bookmarkStart w:id="22" w:name="article-7-levée-de-fonds"/>
      <w:bookmarkEnd w:id="21"/>
      <w:r w:rsidRPr="000A6C55">
        <w:t>Article 7 — Levée de Fonds</w:t>
      </w:r>
    </w:p>
    <w:p w14:paraId="3EF23341" w14:textId="77777777" w:rsidR="00A6309D" w:rsidRPr="000A6C55" w:rsidRDefault="00A6309D" w:rsidP="00A6309D">
      <w:pPr>
        <w:pStyle w:val="FirstParagraph"/>
      </w:pPr>
      <w:r w:rsidRPr="000A6C55">
        <w:t xml:space="preserve">7.1. Toute Levée de Fonds est préparée avec information préalable des Associés </w:t>
      </w:r>
      <w:r w:rsidRPr="000A6C55">
        <w:rPr>
          <w:b/>
          <w:bCs/>
        </w:rPr>
        <w:t>au moins quinze (15) jours</w:t>
      </w:r>
      <w:r w:rsidRPr="000A6C55">
        <w:t xml:space="preserve"> avant décision.</w:t>
      </w:r>
    </w:p>
    <w:p w14:paraId="6CA52A5D" w14:textId="77777777" w:rsidR="00A6309D" w:rsidRPr="000A6C55" w:rsidRDefault="00A6309D" w:rsidP="00A6309D">
      <w:pPr>
        <w:pStyle w:val="Corpsdetexte"/>
      </w:pPr>
      <w:r w:rsidRPr="000A6C55">
        <w:t xml:space="preserve">7.2. </w:t>
      </w:r>
      <w:r w:rsidRPr="000A6C55">
        <w:rPr>
          <w:b/>
          <w:bCs/>
        </w:rPr>
        <w:t>Traitement du Droit de Licence lors d’une Levée de Fonds</w:t>
      </w:r>
    </w:p>
    <w:p w14:paraId="17572541" w14:textId="77777777" w:rsidR="00A6309D" w:rsidRPr="000A6C55" w:rsidRDefault="00A6309D" w:rsidP="00A6309D">
      <w:pPr>
        <w:pStyle w:val="Corpsdetexte"/>
      </w:pPr>
      <w:r w:rsidRPr="000A6C55">
        <w:t xml:space="preserve">Les Associés choisissent </w:t>
      </w:r>
      <w:r w:rsidRPr="000A6C55">
        <w:rPr>
          <w:b/>
          <w:bCs/>
        </w:rPr>
        <w:t>l’une</w:t>
      </w:r>
      <w:r w:rsidRPr="000A6C55">
        <w:t xml:space="preserve"> des voies suivantes (décision selon majorité prévue à l’Article 4), avec </w:t>
      </w:r>
      <w:r w:rsidRPr="000A6C55">
        <w:rPr>
          <w:b/>
          <w:bCs/>
        </w:rPr>
        <w:t>droit de veto d’Associé A</w:t>
      </w:r>
      <w:r w:rsidRPr="000A6C55">
        <w:t xml:space="preserve"> sur le choix de la voie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723"/>
        <w:gridCol w:w="6673"/>
      </w:tblGrid>
      <w:tr w:rsidR="00A6309D" w:rsidRPr="000A6C55" w14:paraId="370F04F6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</w:tcPr>
          <w:p w14:paraId="053CDEA5" w14:textId="77777777" w:rsidR="00A6309D" w:rsidRPr="000A6C55" w:rsidRDefault="00A6309D" w:rsidP="00E96884">
            <w:pPr>
              <w:pStyle w:val="Compact"/>
              <w:rPr>
                <w:highlight w:val="yellow"/>
              </w:rPr>
            </w:pPr>
            <w:r w:rsidRPr="000A6C55">
              <w:rPr>
                <w:highlight w:val="yellow"/>
              </w:rPr>
              <w:t>Voie</w:t>
            </w:r>
          </w:p>
        </w:tc>
        <w:tc>
          <w:tcPr>
            <w:tcW w:w="7244" w:type="dxa"/>
          </w:tcPr>
          <w:p w14:paraId="0B3623FB" w14:textId="77777777" w:rsidR="00A6309D" w:rsidRPr="000A6C55" w:rsidRDefault="00A6309D" w:rsidP="00E96884">
            <w:pPr>
              <w:pStyle w:val="Compact"/>
              <w:rPr>
                <w:highlight w:val="yellow"/>
              </w:rPr>
            </w:pPr>
            <w:r w:rsidRPr="000A6C55">
              <w:rPr>
                <w:highlight w:val="yellow"/>
              </w:rPr>
              <w:t>Description</w:t>
            </w:r>
          </w:p>
        </w:tc>
      </w:tr>
      <w:tr w:rsidR="00A6309D" w:rsidRPr="000A6C55" w14:paraId="6D042299" w14:textId="77777777" w:rsidTr="00E96884">
        <w:trPr>
          <w:trHeight w:val="1244"/>
        </w:trPr>
        <w:tc>
          <w:tcPr>
            <w:tcW w:w="2943" w:type="dxa"/>
          </w:tcPr>
          <w:p w14:paraId="563E34B9" w14:textId="77777777" w:rsidR="00A6309D" w:rsidRPr="000A6C55" w:rsidRDefault="00A6309D" w:rsidP="00E96884">
            <w:pPr>
              <w:pStyle w:val="Compact"/>
              <w:rPr>
                <w:highlight w:val="yellow"/>
              </w:rPr>
            </w:pPr>
            <w:r w:rsidRPr="000A6C55">
              <w:rPr>
                <w:b/>
                <w:bCs/>
                <w:highlight w:val="yellow"/>
              </w:rPr>
              <w:t>L1 — Licence maintenue</w:t>
            </w:r>
          </w:p>
        </w:tc>
        <w:tc>
          <w:tcPr>
            <w:tcW w:w="7244" w:type="dxa"/>
          </w:tcPr>
          <w:p w14:paraId="2B797181" w14:textId="77777777" w:rsidR="00A6309D" w:rsidRPr="000A6C55" w:rsidRDefault="00A6309D" w:rsidP="00E96884">
            <w:pPr>
              <w:pStyle w:val="Compact"/>
              <w:rPr>
                <w:highlight w:val="yellow"/>
              </w:rPr>
            </w:pPr>
            <w:r w:rsidRPr="000A6C55">
              <w:rPr>
                <w:highlight w:val="yellow"/>
              </w:rPr>
              <w:t xml:space="preserve">Le Droit de Licence reste en l’état ; l’investisseur en est informé ; éventuelle </w:t>
            </w:r>
            <w:r w:rsidRPr="000A6C55">
              <w:rPr>
                <w:b/>
                <w:bCs/>
                <w:highlight w:val="yellow"/>
              </w:rPr>
              <w:t>renégociation des redevances</w:t>
            </w:r>
            <w:r w:rsidRPr="000A6C55">
              <w:rPr>
                <w:highlight w:val="yellow"/>
              </w:rPr>
              <w:t xml:space="preserve"> (Article 9)</w:t>
            </w:r>
          </w:p>
        </w:tc>
      </w:tr>
      <w:tr w:rsidR="00A6309D" w:rsidRPr="000A6C55" w14:paraId="1A68F210" w14:textId="77777777" w:rsidTr="00E96884">
        <w:trPr>
          <w:trHeight w:val="1244"/>
        </w:trPr>
        <w:tc>
          <w:tcPr>
            <w:tcW w:w="2943" w:type="dxa"/>
          </w:tcPr>
          <w:p w14:paraId="52B04563" w14:textId="77777777" w:rsidR="00A6309D" w:rsidRPr="000A6C55" w:rsidRDefault="00A6309D" w:rsidP="00E96884">
            <w:pPr>
              <w:pStyle w:val="Compact"/>
              <w:rPr>
                <w:highlight w:val="yellow"/>
              </w:rPr>
            </w:pPr>
            <w:r w:rsidRPr="000A6C55">
              <w:rPr>
                <w:b/>
                <w:bCs/>
                <w:highlight w:val="yellow"/>
              </w:rPr>
              <w:lastRenderedPageBreak/>
              <w:t>L2 — Extension / consolidation</w:t>
            </w:r>
          </w:p>
        </w:tc>
        <w:tc>
          <w:tcPr>
            <w:tcW w:w="7244" w:type="dxa"/>
          </w:tcPr>
          <w:p w14:paraId="4F62BFE7" w14:textId="77777777" w:rsidR="00A6309D" w:rsidRPr="000A6C55" w:rsidRDefault="00A6309D" w:rsidP="00E96884">
            <w:pPr>
              <w:pStyle w:val="Compact"/>
              <w:rPr>
                <w:highlight w:val="yellow"/>
              </w:rPr>
            </w:pPr>
            <w:r w:rsidRPr="000A6C55">
              <w:rPr>
                <w:highlight w:val="yellow"/>
              </w:rPr>
              <w:t>Apport ou cession à la Société de tout ou partie de la PI Réservée, à une valeur négociée (référence : Valeur Économique de Référence actualisée ou valorisation de la Levée), avec émission de titres au profit d’Associé A</w:t>
            </w:r>
          </w:p>
        </w:tc>
      </w:tr>
      <w:tr w:rsidR="00A6309D" w:rsidRPr="000A6C55" w14:paraId="2CBC8073" w14:textId="77777777" w:rsidTr="00E96884">
        <w:trPr>
          <w:trHeight w:val="1244"/>
        </w:trPr>
        <w:tc>
          <w:tcPr>
            <w:tcW w:w="2943" w:type="dxa"/>
          </w:tcPr>
          <w:p w14:paraId="471B0DEE" w14:textId="77777777" w:rsidR="00A6309D" w:rsidRPr="000A6C55" w:rsidRDefault="00A6309D" w:rsidP="00E96884">
            <w:pPr>
              <w:pStyle w:val="Compact"/>
              <w:rPr>
                <w:highlight w:val="yellow"/>
              </w:rPr>
            </w:pPr>
            <w:r w:rsidRPr="000A6C55">
              <w:rPr>
                <w:b/>
                <w:bCs/>
                <w:highlight w:val="yellow"/>
              </w:rPr>
              <w:t>L3 — Licence de niveau investisseur</w:t>
            </w:r>
            <w:r w:rsidRPr="000A6C55">
              <w:rPr>
                <w:rStyle w:val="Appelnotedebasdep"/>
                <w:highlight w:val="yellow"/>
              </w:rPr>
              <w:footnoteReference w:id="38"/>
            </w:r>
          </w:p>
        </w:tc>
        <w:tc>
          <w:tcPr>
            <w:tcW w:w="7244" w:type="dxa"/>
          </w:tcPr>
          <w:p w14:paraId="73F22D30" w14:textId="77777777" w:rsidR="00A6309D" w:rsidRPr="000A6C55" w:rsidRDefault="00A6309D" w:rsidP="00E96884">
            <w:pPr>
              <w:pStyle w:val="Compact"/>
            </w:pPr>
            <w:r w:rsidRPr="000A6C55">
              <w:rPr>
                <w:highlight w:val="yellow"/>
              </w:rPr>
              <w:t>Avenant : durée longue, irrévocabilité limitée, séquestre du code</w:t>
            </w:r>
            <w:r w:rsidRPr="000A6C55">
              <w:rPr>
                <w:rStyle w:val="Appelnotedebasdep"/>
                <w:highlight w:val="yellow"/>
              </w:rPr>
              <w:footnoteReference w:id="39"/>
            </w:r>
            <w:r w:rsidRPr="000A6C55">
              <w:rPr>
                <w:highlight w:val="yellow"/>
              </w:rPr>
              <w:t xml:space="preserve">, garanties de propriété intellectuelle — en contrepartie d’une </w:t>
            </w:r>
            <w:r w:rsidRPr="000A6C55">
              <w:rPr>
                <w:b/>
                <w:bCs/>
                <w:highlight w:val="yellow"/>
              </w:rPr>
              <w:t>compensation</w:t>
            </w:r>
            <w:r w:rsidRPr="000A6C55">
              <w:rPr>
                <w:highlight w:val="yellow"/>
              </w:rPr>
              <w:t xml:space="preserve"> (titres et/ou paiement) au profit d’Associé A</w:t>
            </w:r>
          </w:p>
        </w:tc>
      </w:tr>
    </w:tbl>
    <w:p w14:paraId="569898EA" w14:textId="77777777" w:rsidR="00A6309D" w:rsidRPr="000A6C55" w:rsidRDefault="00A6309D" w:rsidP="00A6309D">
      <w:pPr>
        <w:pStyle w:val="Corpsdetexte"/>
      </w:pPr>
      <w:r w:rsidRPr="000A6C55">
        <w:t xml:space="preserve">7.3. Aucune Levée de Fonds ne peut imposer à </w:t>
      </w:r>
      <w:r>
        <w:t>l’</w:t>
      </w:r>
      <w:r w:rsidRPr="000A6C55">
        <w:t xml:space="preserve">Associé A une </w:t>
      </w:r>
      <w:r w:rsidRPr="000A6C55">
        <w:rPr>
          <w:b/>
          <w:bCs/>
        </w:rPr>
        <w:t>cession gratuite</w:t>
      </w:r>
      <w:r w:rsidRPr="000A6C55">
        <w:t xml:space="preserve"> de la PI Réservée sans compensation équitable.</w:t>
      </w:r>
    </w:p>
    <w:p w14:paraId="372F1A61" w14:textId="77777777" w:rsidR="00A6309D" w:rsidRPr="000A6C55" w:rsidRDefault="00A6309D" w:rsidP="00A6309D">
      <w:pPr>
        <w:pStyle w:val="Corpsdetexte"/>
      </w:pPr>
      <w:r w:rsidRPr="000A6C55">
        <w:t xml:space="preserve">7.4. Dilution : </w:t>
      </w:r>
      <w:r>
        <w:t>l’</w:t>
      </w:r>
      <w:r w:rsidRPr="000A6C55">
        <w:t xml:space="preserve">Associé A </w:t>
      </w:r>
      <w:proofErr w:type="spellStart"/>
      <w:r w:rsidRPr="000A6C55">
        <w:t>accepte</w:t>
      </w:r>
      <w:proofErr w:type="spellEnd"/>
      <w:r w:rsidRPr="000A6C55">
        <w:t xml:space="preserve"> une dilution </w:t>
      </w:r>
      <w:r w:rsidRPr="000A6C55">
        <w:rPr>
          <w:b/>
          <w:bCs/>
        </w:rPr>
        <w:t>proportionnelle</w:t>
      </w:r>
      <w:r w:rsidRPr="000A6C55">
        <w:t xml:space="preserve"> comme les autres associés fondateurs, sous réserve de l’Article 6.2.b.</w:t>
      </w:r>
    </w:p>
    <w:p w14:paraId="2513DF1F" w14:textId="77777777" w:rsidR="00A6309D" w:rsidRPr="000A6C55" w:rsidRDefault="00A6309D" w:rsidP="00A6309D">
      <w:pPr>
        <w:pStyle w:val="Titre2"/>
      </w:pPr>
      <w:bookmarkStart w:id="23" w:name="Xb97fd89a07f446d221f1b3b73284ca719ee4990"/>
      <w:bookmarkEnd w:id="22"/>
      <w:r w:rsidRPr="000A6C55">
        <w:t>Article 8 — Cession de la Société / Changement de Contrôle / Sortie</w:t>
      </w:r>
    </w:p>
    <w:p w14:paraId="0663609D" w14:textId="77777777" w:rsidR="00A6309D" w:rsidRPr="000A6C55" w:rsidRDefault="00A6309D" w:rsidP="00A6309D">
      <w:pPr>
        <w:pStyle w:val="FirstParagraph"/>
      </w:pPr>
      <w:r w:rsidRPr="000A6C55">
        <w:t xml:space="preserve">8.1. En cas de projet de Sortie ou de Changement de Contrôle, </w:t>
      </w:r>
      <w:r>
        <w:t>l’</w:t>
      </w:r>
      <w:r w:rsidRPr="000A6C55">
        <w:t>Associé A est informé dans les mêmes délais que les autres associés fondateurs.</w:t>
      </w:r>
    </w:p>
    <w:p w14:paraId="2D7E0AED" w14:textId="77777777" w:rsidR="00A6309D" w:rsidRPr="000A6C55" w:rsidRDefault="00A6309D" w:rsidP="00A6309D">
      <w:pPr>
        <w:pStyle w:val="Corpsdetexte"/>
      </w:pPr>
      <w:r w:rsidRPr="000A6C55">
        <w:t xml:space="preserve">8.2. </w:t>
      </w:r>
      <w:r w:rsidRPr="000A6C55">
        <w:rPr>
          <w:b/>
          <w:bCs/>
        </w:rPr>
        <w:t>Sort du Droit de Licence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114"/>
        <w:gridCol w:w="6282"/>
      </w:tblGrid>
      <w:tr w:rsidR="00A6309D" w:rsidRPr="000A6C55" w14:paraId="0E51EDFD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9" w:type="dxa"/>
          </w:tcPr>
          <w:p w14:paraId="57760029" w14:textId="77777777" w:rsidR="00A6309D" w:rsidRPr="000A6C55" w:rsidRDefault="00A6309D" w:rsidP="00E96884">
            <w:pPr>
              <w:pStyle w:val="Compact"/>
            </w:pPr>
            <w:r w:rsidRPr="000A6C55">
              <w:t>Situation</w:t>
            </w:r>
          </w:p>
        </w:tc>
        <w:tc>
          <w:tcPr>
            <w:tcW w:w="6818" w:type="dxa"/>
          </w:tcPr>
          <w:p w14:paraId="64F10B78" w14:textId="77777777" w:rsidR="00A6309D" w:rsidRPr="000A6C55" w:rsidRDefault="00A6309D" w:rsidP="00E96884">
            <w:pPr>
              <w:pStyle w:val="Compact"/>
            </w:pPr>
            <w:r w:rsidRPr="000A6C55">
              <w:t>Règle par défaut</w:t>
            </w:r>
          </w:p>
        </w:tc>
      </w:tr>
      <w:tr w:rsidR="00A6309D" w:rsidRPr="000A6C55" w14:paraId="3BE0EF10" w14:textId="77777777" w:rsidTr="00E96884">
        <w:trPr>
          <w:trHeight w:val="1244"/>
        </w:trPr>
        <w:tc>
          <w:tcPr>
            <w:tcW w:w="3369" w:type="dxa"/>
          </w:tcPr>
          <w:p w14:paraId="7823ABE5" w14:textId="77777777" w:rsidR="00A6309D" w:rsidRPr="000A6C55" w:rsidRDefault="00A6309D" w:rsidP="00E96884">
            <w:pPr>
              <w:pStyle w:val="Compact"/>
            </w:pPr>
            <w:r w:rsidRPr="000A6C55">
              <w:t xml:space="preserve">Cession de </w:t>
            </w:r>
            <w:r w:rsidRPr="000A6C55">
              <w:rPr>
                <w:b/>
                <w:bCs/>
              </w:rPr>
              <w:t>100 %</w:t>
            </w:r>
            <w:r w:rsidRPr="000A6C55">
              <w:t xml:space="preserve"> des titres / fusion-absorption</w:t>
            </w:r>
          </w:p>
        </w:tc>
        <w:tc>
          <w:tcPr>
            <w:tcW w:w="6818" w:type="dxa"/>
          </w:tcPr>
          <w:p w14:paraId="0B8657BF" w14:textId="77777777" w:rsidR="00A6309D" w:rsidRPr="000A6C55" w:rsidRDefault="00A6309D" w:rsidP="00E96884">
            <w:pPr>
              <w:pStyle w:val="Compact"/>
            </w:pPr>
            <w:r w:rsidRPr="000A6C55">
              <w:t xml:space="preserve">Le Droit de Licence est </w:t>
            </w:r>
            <w:r w:rsidRPr="000A6C55">
              <w:rPr>
                <w:b/>
                <w:bCs/>
              </w:rPr>
              <w:t>transféré</w:t>
            </w:r>
            <w:r w:rsidRPr="000A6C55">
              <w:t xml:space="preserve"> avec la Société </w:t>
            </w:r>
            <w:r w:rsidRPr="000A6C55">
              <w:rPr>
                <w:b/>
                <w:bCs/>
              </w:rPr>
              <w:t>ou</w:t>
            </w:r>
            <w:r w:rsidRPr="000A6C55">
              <w:t xml:space="preserve"> converti en licence au profit du cessionnaire, selon le traité de cession ; </w:t>
            </w:r>
            <w:r>
              <w:t>l’</w:t>
            </w:r>
            <w:r w:rsidRPr="000A6C55">
              <w:t xml:space="preserve">Associé A peut exiger la voie </w:t>
            </w:r>
            <w:r w:rsidRPr="000A6C55">
              <w:rPr>
                <w:b/>
                <w:bCs/>
              </w:rPr>
              <w:t>L2</w:t>
            </w:r>
            <w:r w:rsidRPr="000A6C55">
              <w:t xml:space="preserve"> (cession de PI Réservée contre prix) si le cessionnaire le demande</w:t>
            </w:r>
          </w:p>
        </w:tc>
      </w:tr>
      <w:tr w:rsidR="00A6309D" w:rsidRPr="000A6C55" w14:paraId="59528C29" w14:textId="77777777" w:rsidTr="00E96884">
        <w:trPr>
          <w:trHeight w:val="1244"/>
        </w:trPr>
        <w:tc>
          <w:tcPr>
            <w:tcW w:w="3369" w:type="dxa"/>
          </w:tcPr>
          <w:p w14:paraId="3F4006E3" w14:textId="77777777" w:rsidR="00A6309D" w:rsidRPr="000A6C55" w:rsidRDefault="00A6309D" w:rsidP="00E96884">
            <w:pPr>
              <w:pStyle w:val="Compact"/>
            </w:pPr>
            <w:r w:rsidRPr="000A6C55">
              <w:t>Cession partielle de titres sans Changement de Contrôle</w:t>
            </w:r>
          </w:p>
        </w:tc>
        <w:tc>
          <w:tcPr>
            <w:tcW w:w="6818" w:type="dxa"/>
          </w:tcPr>
          <w:p w14:paraId="165516A6" w14:textId="77777777" w:rsidR="00A6309D" w:rsidRPr="000A6C55" w:rsidRDefault="00A6309D" w:rsidP="00E96884">
            <w:pPr>
              <w:pStyle w:val="Compact"/>
            </w:pPr>
            <w:r w:rsidRPr="000A6C55">
              <w:t xml:space="preserve">Droit de Licence </w:t>
            </w:r>
            <w:r w:rsidRPr="000A6C55">
              <w:rPr>
                <w:b/>
                <w:bCs/>
              </w:rPr>
              <w:t>inchangé</w:t>
            </w:r>
          </w:p>
        </w:tc>
      </w:tr>
      <w:tr w:rsidR="00A6309D" w:rsidRPr="000A6C55" w14:paraId="272AD54D" w14:textId="77777777" w:rsidTr="00E96884">
        <w:trPr>
          <w:trHeight w:val="1244"/>
        </w:trPr>
        <w:tc>
          <w:tcPr>
            <w:tcW w:w="3369" w:type="dxa"/>
          </w:tcPr>
          <w:p w14:paraId="4ED7E107" w14:textId="77777777" w:rsidR="00A6309D" w:rsidRPr="000A6C55" w:rsidRDefault="00A6309D" w:rsidP="00E96884">
            <w:pPr>
              <w:pStyle w:val="Compact"/>
            </w:pPr>
            <w:r w:rsidRPr="000A6C55">
              <w:t>Liquidation / dissolution</w:t>
            </w:r>
          </w:p>
        </w:tc>
        <w:tc>
          <w:tcPr>
            <w:tcW w:w="6818" w:type="dxa"/>
          </w:tcPr>
          <w:p w14:paraId="4AE0A51B" w14:textId="77777777" w:rsidR="00A6309D" w:rsidRPr="000A6C55" w:rsidRDefault="00A6309D" w:rsidP="00E96884">
            <w:pPr>
              <w:pStyle w:val="Compact"/>
            </w:pPr>
            <w:r w:rsidRPr="000A6C55">
              <w:t>Voir Article 9.4</w:t>
            </w:r>
          </w:p>
        </w:tc>
      </w:tr>
    </w:tbl>
    <w:p w14:paraId="3145B24E" w14:textId="77777777" w:rsidR="00A6309D" w:rsidRPr="000A6C55" w:rsidRDefault="00A6309D" w:rsidP="00A6309D">
      <w:pPr>
        <w:pStyle w:val="Corpsdetexte"/>
      </w:pPr>
      <w:r w:rsidRPr="000A6C55">
        <w:t xml:space="preserve">8.3. </w:t>
      </w:r>
      <w:r w:rsidRPr="000A6C55">
        <w:rPr>
          <w:b/>
          <w:bCs/>
        </w:rPr>
        <w:t>Droit de regard sur la propriété intellectuelle :</w:t>
      </w:r>
      <w:r w:rsidRPr="000A6C55">
        <w:t xml:space="preserve"> tout engagement de la Société sur la PI Réservée ou le Droit de Licence dans une salle de données</w:t>
      </w:r>
      <w:r w:rsidRPr="000A6C55">
        <w:rPr>
          <w:rStyle w:val="Appelnotedebasdep"/>
        </w:rPr>
        <w:footnoteReference w:id="40"/>
      </w:r>
      <w:r w:rsidRPr="000A6C55">
        <w:t xml:space="preserve"> / un contrat de cession </w:t>
      </w:r>
      <w:r w:rsidRPr="000A6C55">
        <w:lastRenderedPageBreak/>
        <w:t>d’actions</w:t>
      </w:r>
      <w:r w:rsidRPr="000A6C55">
        <w:rPr>
          <w:rStyle w:val="Appelnotedebasdep"/>
        </w:rPr>
        <w:footnoteReference w:id="41"/>
      </w:r>
      <w:r w:rsidRPr="000A6C55">
        <w:t xml:space="preserve"> nécessite l’accord écrit d</w:t>
      </w:r>
      <w:r>
        <w:t>e l</w:t>
      </w:r>
      <w:r w:rsidRPr="000A6C55">
        <w:t>’Associé A s’il engage une cession de PI Réservée ou une exclusivité plus large que l’Annexe 2.</w:t>
      </w:r>
    </w:p>
    <w:p w14:paraId="59D6312D" w14:textId="77777777" w:rsidR="00A6309D" w:rsidRPr="000A6C55" w:rsidRDefault="00A6309D" w:rsidP="00A6309D">
      <w:pPr>
        <w:pStyle w:val="Corpsdetexte"/>
      </w:pPr>
      <w:r w:rsidRPr="000A6C55">
        <w:t xml:space="preserve">8.4. </w:t>
      </w:r>
      <w:r w:rsidRPr="000A6C55">
        <w:rPr>
          <w:b/>
          <w:bCs/>
        </w:rPr>
        <w:t>Droits de sortie conjointe et d’entraînement</w:t>
      </w:r>
      <w:r w:rsidRPr="000A6C55">
        <w:rPr>
          <w:rStyle w:val="Appelnotedebasdep"/>
        </w:rPr>
        <w:footnoteReference w:id="42"/>
      </w:r>
      <w:r w:rsidRPr="000A6C55">
        <w:t xml:space="preserve"> (</w:t>
      </w:r>
      <w:r w:rsidRPr="00191A9A">
        <w:rPr>
          <w:highlight w:val="yellow"/>
        </w:rPr>
        <w:t>à rédiger selon usage</w:t>
      </w:r>
      <w:r w:rsidRPr="000A6C55">
        <w:t xml:space="preserve">) : mécanismes classiques entre A, B et C, </w:t>
      </w:r>
      <w:r w:rsidRPr="000A6C55">
        <w:rPr>
          <w:b/>
          <w:bCs/>
        </w:rPr>
        <w:t>sans</w:t>
      </w:r>
      <w:r w:rsidRPr="000A6C55">
        <w:t xml:space="preserve"> priver </w:t>
      </w:r>
      <w:r>
        <w:t>l’</w:t>
      </w:r>
      <w:r w:rsidRPr="000A6C55">
        <w:t>Associé A des protections de propriété intellectuelle des Articles 7 et 9.</w:t>
      </w:r>
    </w:p>
    <w:p w14:paraId="09297932" w14:textId="77777777" w:rsidR="00A6309D" w:rsidRPr="000A6C55" w:rsidRDefault="00A6309D" w:rsidP="00A6309D">
      <w:pPr>
        <w:pStyle w:val="Titre2"/>
      </w:pPr>
      <w:bookmarkStart w:id="24" w:name="X96e38df61e0355190251e019250ea6f616c36f6"/>
      <w:bookmarkEnd w:id="23"/>
      <w:r w:rsidRPr="000A6C55">
        <w:t>Article 9 — Récupération, renégociation ou résiliation de la Licence</w:t>
      </w:r>
    </w:p>
    <w:p w14:paraId="171B3195" w14:textId="77777777" w:rsidR="00A6309D" w:rsidRPr="000A6C55" w:rsidRDefault="00A6309D" w:rsidP="00A6309D">
      <w:pPr>
        <w:pStyle w:val="Titre3"/>
      </w:pPr>
      <w:bookmarkStart w:id="25" w:name="renégociation-amiable"/>
      <w:r w:rsidRPr="000A6C55">
        <w:t>9.1 Renégociation amiable</w:t>
      </w:r>
    </w:p>
    <w:p w14:paraId="0949E05F" w14:textId="77777777" w:rsidR="00A6309D" w:rsidRPr="000A6C55" w:rsidRDefault="00A6309D" w:rsidP="00A6309D">
      <w:pPr>
        <w:pStyle w:val="FirstParagraph"/>
      </w:pPr>
      <w:r w:rsidRPr="000A6C55">
        <w:t xml:space="preserve">À tout moment, </w:t>
      </w:r>
      <w:r>
        <w:t>l’</w:t>
      </w:r>
      <w:r w:rsidRPr="000A6C55">
        <w:t xml:space="preserve">Associé A peut demander une </w:t>
      </w:r>
      <w:r w:rsidRPr="000A6C55">
        <w:rPr>
          <w:b/>
          <w:bCs/>
        </w:rPr>
        <w:t>renégociation</w:t>
      </w:r>
      <w:r w:rsidRPr="000A6C55">
        <w:t xml:space="preserve"> du Droit de Licence (redevances, durée, exclusivité, périmètre). Les Associés B et C s’engagent à négocier de bonne foi sous </w:t>
      </w:r>
      <w:r w:rsidRPr="000A6C55">
        <w:rPr>
          <w:b/>
          <w:bCs/>
        </w:rPr>
        <w:t>trente (30) jours</w:t>
      </w:r>
      <w:r w:rsidRPr="000A6C55">
        <w:t>.</w:t>
      </w:r>
    </w:p>
    <w:p w14:paraId="72315BAC" w14:textId="77777777" w:rsidR="00A6309D" w:rsidRPr="000A6C55" w:rsidRDefault="00A6309D" w:rsidP="00A6309D">
      <w:pPr>
        <w:pStyle w:val="Titre3"/>
      </w:pPr>
      <w:bookmarkStart w:id="26" w:name="résiliation-pour-faute-de-la-société"/>
      <w:bookmarkEnd w:id="25"/>
      <w:r w:rsidRPr="000A6C55">
        <w:t>9.2 Résiliation pour faute de la Société</w:t>
      </w:r>
    </w:p>
    <w:p w14:paraId="6A96DA68" w14:textId="77777777" w:rsidR="00A6309D" w:rsidRPr="000A6C55" w:rsidRDefault="00A6309D" w:rsidP="00A6309D">
      <w:pPr>
        <w:pStyle w:val="FirstParagraph"/>
      </w:pPr>
      <w:r>
        <w:t>L’</w:t>
      </w:r>
      <w:r w:rsidRPr="000A6C55">
        <w:t>Associé A peut résilier le Droit de Licence (ou lever l’exclusivité) en cas de :</w:t>
      </w:r>
    </w:p>
    <w:p w14:paraId="3845AA9D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cessation d’activité / dissolution ;</w:t>
      </w:r>
    </w:p>
    <w:p w14:paraId="63AF12EA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manquement grave non réparé sous </w:t>
      </w:r>
      <w:r w:rsidRPr="000A6C55">
        <w:rPr>
          <w:b/>
          <w:bCs/>
        </w:rPr>
        <w:t>trente (30) jours</w:t>
      </w:r>
      <w:r w:rsidRPr="000A6C55">
        <w:t xml:space="preserve"> après mise en demeure (non-paiement de redevances dues, sous-licence prohibée, atteinte à la propriété intellectuelle, défaut de sécurité caractérisé après alerte) ;</w:t>
      </w:r>
    </w:p>
    <w:p w14:paraId="4E757898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Changement de Contrôle au profit d’un </w:t>
      </w:r>
      <w:r w:rsidRPr="000A6C55">
        <w:rPr>
          <w:b/>
          <w:bCs/>
        </w:rPr>
        <w:t>concurrent direct</w:t>
      </w:r>
      <w:r w:rsidRPr="000A6C55">
        <w:t xml:space="preserve"> d’Associé A, sauf accord écrit d’Associé A.</w:t>
      </w:r>
    </w:p>
    <w:p w14:paraId="0BA0340B" w14:textId="77777777" w:rsidR="00A6309D" w:rsidRPr="000A6C55" w:rsidRDefault="00A6309D" w:rsidP="00A6309D">
      <w:pPr>
        <w:pStyle w:val="FirstParagraph"/>
      </w:pPr>
      <w:r w:rsidRPr="000A6C55">
        <w:rPr>
          <w:b/>
          <w:bCs/>
        </w:rPr>
        <w:t>Effets :</w:t>
      </w:r>
      <w:r w:rsidRPr="000A6C55">
        <w:t xml:space="preserve"> fin de l’exclusivité et/ou du droit d’exploitation à l’issue d’une période de transition de </w:t>
      </w:r>
      <w:r w:rsidRPr="00191A9A">
        <w:rPr>
          <w:b/>
          <w:bCs/>
        </w:rPr>
        <w:t>90</w:t>
      </w:r>
      <w:r>
        <w:rPr>
          <w:rStyle w:val="VerbatimChar"/>
          <w:b/>
          <w:bCs/>
        </w:rPr>
        <w:t xml:space="preserve"> </w:t>
      </w:r>
      <w:r w:rsidRPr="000A6C55">
        <w:rPr>
          <w:b/>
          <w:bCs/>
        </w:rPr>
        <w:t>jours</w:t>
      </w:r>
      <w:r w:rsidRPr="000A6C55">
        <w:t xml:space="preserve"> pour migrer les clients (période de désengagement</w:t>
      </w:r>
      <w:r w:rsidRPr="000A6C55">
        <w:rPr>
          <w:rStyle w:val="Appelnotedebasdep"/>
        </w:rPr>
        <w:footnoteReference w:id="43"/>
      </w:r>
      <w:r w:rsidRPr="000A6C55">
        <w:t>), sauf faute grave justifiant une fin plus rapide.</w:t>
      </w:r>
    </w:p>
    <w:p w14:paraId="1BF92ECA" w14:textId="77777777" w:rsidR="00A6309D" w:rsidRPr="000A6C55" w:rsidRDefault="00A6309D" w:rsidP="00A6309D">
      <w:pPr>
        <w:pStyle w:val="Titre3"/>
      </w:pPr>
      <w:bookmarkStart w:id="27" w:name="X91028a52dcb2f1ec1829adf4b20a1684799736d"/>
      <w:bookmarkEnd w:id="26"/>
      <w:r w:rsidRPr="000A6C55">
        <w:t>9.3 Résiliation à l’initiative d’Associé A (sans faute)</w:t>
      </w:r>
    </w:p>
    <w:p w14:paraId="4184B5FA" w14:textId="77777777" w:rsidR="00A6309D" w:rsidRPr="000A6C55" w:rsidRDefault="00A6309D" w:rsidP="00A6309D">
      <w:pPr>
        <w:pStyle w:val="Corpsdetexte"/>
      </w:pPr>
      <w:r>
        <w:t>L’</w:t>
      </w:r>
      <w:r w:rsidRPr="000A6C55">
        <w:t xml:space="preserve">Associé A peut résilier le Droit de Licence avec un préavis de </w:t>
      </w:r>
      <w:r w:rsidRPr="00191A9A">
        <w:t>3</w:t>
      </w:r>
      <w:r>
        <w:rPr>
          <w:rStyle w:val="VerbatimChar"/>
          <w:b/>
          <w:bCs/>
        </w:rPr>
        <w:t xml:space="preserve"> </w:t>
      </w:r>
      <w:r w:rsidRPr="000A6C55">
        <w:t>mois, à condition de :</w:t>
      </w:r>
    </w:p>
    <w:p w14:paraId="1B46134F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proposer un </w:t>
      </w:r>
      <w:r w:rsidRPr="000A6C55">
        <w:rPr>
          <w:b/>
          <w:bCs/>
        </w:rPr>
        <w:t>rachat</w:t>
      </w:r>
      <w:r w:rsidRPr="000A6C55">
        <w:t xml:space="preserve"> par la Société de la poursuite d’exploitation (cession de propriété intellectuelle ou nouvelle licence) à un prix au moins égal à la Valeur Économique de Référence actualisée, </w:t>
      </w:r>
      <w:proofErr w:type="gramStart"/>
      <w:r w:rsidRPr="000A6C55">
        <w:rPr>
          <w:b/>
          <w:bCs/>
        </w:rPr>
        <w:t>ou</w:t>
      </w:r>
      <w:proofErr w:type="gramEnd"/>
    </w:p>
    <w:p w14:paraId="6A5F8F38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>verser / accepter une indemnité de transition négociée (plafond / plancher en Annexe 4),</w:t>
      </w:r>
    </w:p>
    <w:p w14:paraId="6F064928" w14:textId="77777777" w:rsidR="00A6309D" w:rsidRPr="000A6C55" w:rsidRDefault="00A6309D" w:rsidP="00A6309D">
      <w:pPr>
        <w:pStyle w:val="FirstParagraph"/>
      </w:pPr>
      <w:r w:rsidRPr="000A6C55">
        <w:lastRenderedPageBreak/>
        <w:t>et sous réserve que cette résiliation ne soit pas utilisée de manière abusive pour frustrer une Sortie déjà engagée de bonne foi (période de gel</w:t>
      </w:r>
      <w:r w:rsidRPr="000A6C55">
        <w:rPr>
          <w:rStyle w:val="Appelnotedebasdep"/>
        </w:rPr>
        <w:footnoteReference w:id="44"/>
      </w:r>
      <w:r w:rsidRPr="000A6C55">
        <w:t xml:space="preserve"> Sortie : </w:t>
      </w:r>
      <w:r w:rsidRPr="000A6C55">
        <w:rPr>
          <w:rStyle w:val="VerbatimChar"/>
        </w:rPr>
        <w:t>[90]</w:t>
      </w:r>
      <w:r w:rsidRPr="000A6C55">
        <w:t xml:space="preserve"> jours).</w:t>
      </w:r>
    </w:p>
    <w:p w14:paraId="5F31805C" w14:textId="77777777" w:rsidR="00A6309D" w:rsidRPr="000A6C55" w:rsidRDefault="00A6309D" w:rsidP="00A6309D">
      <w:pPr>
        <w:pStyle w:val="Titre3"/>
      </w:pPr>
      <w:bookmarkStart w:id="28" w:name="récupération-en-cas-de-liquidation"/>
      <w:bookmarkEnd w:id="27"/>
      <w:r w:rsidRPr="000A6C55">
        <w:t>9.4 Récupération en cas de liquidation</w:t>
      </w:r>
    </w:p>
    <w:p w14:paraId="09163AF1" w14:textId="77777777" w:rsidR="00A6309D" w:rsidRPr="000A6C55" w:rsidRDefault="00A6309D" w:rsidP="00A6309D">
      <w:pPr>
        <w:pStyle w:val="FirstParagraph"/>
      </w:pPr>
      <w:r w:rsidRPr="000A6C55">
        <w:t>En cas de dissolution / liquidation de la Société :</w:t>
      </w:r>
    </w:p>
    <w:p w14:paraId="34DFEA25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le Droit de Licence </w:t>
      </w:r>
      <w:r w:rsidRPr="000A6C55">
        <w:rPr>
          <w:b/>
          <w:bCs/>
        </w:rPr>
        <w:t>prend fin</w:t>
      </w:r>
      <w:r w:rsidRPr="000A6C55">
        <w:t xml:space="preserve"> ;</w:t>
      </w:r>
    </w:p>
    <w:p w14:paraId="0D2668EF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la PI Réservée reste chez </w:t>
      </w:r>
      <w:r>
        <w:t>l’</w:t>
      </w:r>
      <w:r w:rsidRPr="000A6C55">
        <w:t>Associé A ;</w:t>
      </w:r>
    </w:p>
    <w:p w14:paraId="159443FC" w14:textId="77777777" w:rsidR="00A6309D" w:rsidRPr="000A6C55" w:rsidRDefault="00A6309D" w:rsidP="00A6309D">
      <w:pPr>
        <w:pStyle w:val="Compact"/>
        <w:numPr>
          <w:ilvl w:val="0"/>
          <w:numId w:val="2"/>
        </w:numPr>
      </w:pPr>
      <w:r w:rsidRPr="000A6C55">
        <w:t xml:space="preserve">les développements réalisés </w:t>
      </w:r>
      <w:r w:rsidRPr="000A6C55">
        <w:rPr>
          <w:b/>
          <w:bCs/>
        </w:rPr>
        <w:t>par ou pour</w:t>
      </w:r>
      <w:r w:rsidRPr="000A6C55">
        <w:t xml:space="preserve"> la Société pendant la licence : régime à fixer en Annexe 2 (</w:t>
      </w:r>
      <w:r w:rsidRPr="00191A9A">
        <w:rPr>
          <w:highlight w:val="yellow"/>
        </w:rPr>
        <w:t xml:space="preserve">recommandation : </w:t>
      </w:r>
      <w:r w:rsidRPr="00191A9A">
        <w:rPr>
          <w:b/>
          <w:bCs/>
          <w:highlight w:val="yellow"/>
        </w:rPr>
        <w:t>cession automatique</w:t>
      </w:r>
      <w:r w:rsidRPr="00191A9A">
        <w:rPr>
          <w:highlight w:val="yellow"/>
        </w:rPr>
        <w:t xml:space="preserve"> à l’Associé A des droits sur les développements spécifiques AIMEDIArt, ou licence </w:t>
      </w:r>
      <w:proofErr w:type="spellStart"/>
      <w:r w:rsidRPr="00191A9A">
        <w:rPr>
          <w:highlight w:val="yellow"/>
        </w:rPr>
        <w:t>rétrovisée</w:t>
      </w:r>
      <w:proofErr w:type="spellEnd"/>
      <w:r w:rsidRPr="00191A9A">
        <w:rPr>
          <w:highlight w:val="yellow"/>
        </w:rPr>
        <w:t xml:space="preserve"> — à trancher avec l’avocat</w:t>
      </w:r>
      <w:r w:rsidRPr="000A6C55">
        <w:t>).</w:t>
      </w:r>
    </w:p>
    <w:p w14:paraId="7400E5FF" w14:textId="77777777" w:rsidR="00A6309D" w:rsidRPr="000A6C55" w:rsidRDefault="00A6309D" w:rsidP="00A6309D">
      <w:pPr>
        <w:pStyle w:val="Titre3"/>
      </w:pPr>
      <w:bookmarkStart w:id="29" w:name="X91e13b8e46a7d797dcf398493bee0cf5edd13bc"/>
      <w:bookmarkEnd w:id="28"/>
      <w:r w:rsidRPr="000A6C55">
        <w:t>9.5 Séquestre du code (</w:t>
      </w:r>
      <w:r w:rsidRPr="00191A9A">
        <w:rPr>
          <w:highlight w:val="yellow"/>
        </w:rPr>
        <w:t>option recommandée dès Levée de Fonds</w:t>
      </w:r>
      <w:r w:rsidRPr="000A6C55">
        <w:t>)</w:t>
      </w:r>
    </w:p>
    <w:p w14:paraId="61846477" w14:textId="77777777" w:rsidR="00A6309D" w:rsidRPr="000A6C55" w:rsidRDefault="00A6309D" w:rsidP="00A6309D">
      <w:pPr>
        <w:pStyle w:val="FirstParagraph"/>
      </w:pPr>
      <w:r w:rsidRPr="000A6C55">
        <w:t>Sur demande d’un investisseur ou d</w:t>
      </w:r>
      <w:r>
        <w:t>e l</w:t>
      </w:r>
      <w:r w:rsidRPr="000A6C55">
        <w:t xml:space="preserve">’Associé A, mise sous </w:t>
      </w:r>
      <w:r w:rsidRPr="000A6C55">
        <w:rPr>
          <w:b/>
          <w:bCs/>
        </w:rPr>
        <w:t>séquestre</w:t>
      </w:r>
      <w:r w:rsidRPr="000A6C55">
        <w:t xml:space="preserve"> (</w:t>
      </w:r>
      <w:proofErr w:type="spellStart"/>
      <w:r w:rsidRPr="000A6C55">
        <w:t>escrow</w:t>
      </w:r>
      <w:proofErr w:type="spellEnd"/>
      <w:r w:rsidRPr="000A6C55">
        <w:t>) du code source auprès d’un tiers, avec conditions de libération limitées (faillite, manquement grave, etc.).</w:t>
      </w:r>
    </w:p>
    <w:p w14:paraId="2F0F1AC0" w14:textId="77777777" w:rsidR="00A6309D" w:rsidRPr="000A6C55" w:rsidRDefault="00000000" w:rsidP="00A6309D">
      <w:r>
        <w:pict w14:anchorId="39F6BF2E">
          <v:rect id="_x0000_i1026" style="width:0;height:1.5pt" o:hralign="center" o:hrstd="t" o:hr="t"/>
        </w:pict>
      </w:r>
    </w:p>
    <w:p w14:paraId="7181F257" w14:textId="77777777" w:rsidR="00A6309D" w:rsidRPr="000A6C55" w:rsidRDefault="00A6309D" w:rsidP="00A6309D">
      <w:pPr>
        <w:pStyle w:val="Titre2"/>
      </w:pPr>
      <w:bookmarkStart w:id="30" w:name="Xcdba31a1ba976579b770e73eb7506b209c0dab3"/>
      <w:bookmarkEnd w:id="24"/>
      <w:bookmarkEnd w:id="29"/>
      <w:r w:rsidRPr="000A6C55">
        <w:t>Article 10 — Cession des titres des associés</w:t>
      </w:r>
    </w:p>
    <w:p w14:paraId="213AF575" w14:textId="77777777" w:rsidR="00A6309D" w:rsidRPr="000A6C55" w:rsidRDefault="00A6309D" w:rsidP="00A6309D">
      <w:pPr>
        <w:pStyle w:val="FirstParagraph"/>
      </w:pPr>
      <w:r w:rsidRPr="000A6C55">
        <w:t xml:space="preserve">10.1. Agrément </w:t>
      </w:r>
      <w:r w:rsidRPr="000A6C55">
        <w:rPr>
          <w:rStyle w:val="VerbatimChar"/>
        </w:rPr>
        <w:t>[statutaire / pacte]</w:t>
      </w:r>
      <w:r w:rsidRPr="000A6C55">
        <w:t xml:space="preserve"> pour toute cession à un tiers.</w:t>
      </w:r>
    </w:p>
    <w:p w14:paraId="6DE75B19" w14:textId="77777777" w:rsidR="00A6309D" w:rsidRPr="000A6C55" w:rsidRDefault="00A6309D" w:rsidP="00A6309D">
      <w:pPr>
        <w:pStyle w:val="Corpsdetexte"/>
      </w:pPr>
      <w:r w:rsidRPr="000A6C55">
        <w:t>10.2. Droit de préemption des associés restants.</w:t>
      </w:r>
    </w:p>
    <w:p w14:paraId="5F9EC6DD" w14:textId="77777777" w:rsidR="00A6309D" w:rsidRPr="000A6C55" w:rsidRDefault="00A6309D" w:rsidP="00A6309D">
      <w:pPr>
        <w:pStyle w:val="Corpsdetexte"/>
      </w:pPr>
      <w:r w:rsidRPr="000A6C55">
        <w:t>10.3. Toute cession de titres d</w:t>
      </w:r>
      <w:r>
        <w:t>e l</w:t>
      </w:r>
      <w:r w:rsidRPr="000A6C55">
        <w:t xml:space="preserve">’Associé A </w:t>
      </w:r>
      <w:r w:rsidRPr="000A6C55">
        <w:rPr>
          <w:b/>
          <w:bCs/>
        </w:rPr>
        <w:t>ne cède pas</w:t>
      </w:r>
      <w:r w:rsidRPr="000A6C55">
        <w:t xml:space="preserve"> automatiquement la PI Réservée ; seuls les droits sociétaires sont cédés, sauf acte séparé sur la propriété intellectuelle.</w:t>
      </w:r>
    </w:p>
    <w:p w14:paraId="694004FE" w14:textId="77777777" w:rsidR="00A6309D" w:rsidRPr="000A6C55" w:rsidRDefault="00A6309D" w:rsidP="00A6309D">
      <w:pPr>
        <w:pStyle w:val="Titre2"/>
      </w:pPr>
      <w:bookmarkStart w:id="31" w:name="article-11-confidentialité"/>
      <w:bookmarkEnd w:id="30"/>
      <w:r w:rsidRPr="000A6C55">
        <w:t>Article 11 — Confidentialité</w:t>
      </w:r>
    </w:p>
    <w:p w14:paraId="580C7603" w14:textId="77777777" w:rsidR="00A6309D" w:rsidRPr="000A6C55" w:rsidRDefault="00A6309D" w:rsidP="00A6309D">
      <w:pPr>
        <w:pStyle w:val="FirstParagraph"/>
      </w:pPr>
      <w:r w:rsidRPr="000A6C55">
        <w:t>Les Associés et la Société préservent la confidentialité du code, de la documentation, des clés, des données clients et du présent pacte (sauf obligations légales / Levée de Fonds sous accord de confidentialité</w:t>
      </w:r>
      <w:r w:rsidRPr="000A6C55">
        <w:rPr>
          <w:rStyle w:val="Appelnotedebasdep"/>
        </w:rPr>
        <w:footnoteReference w:id="45"/>
      </w:r>
      <w:r w:rsidRPr="000A6C55">
        <w:t>).</w:t>
      </w:r>
    </w:p>
    <w:p w14:paraId="711846F3" w14:textId="77777777" w:rsidR="00A6309D" w:rsidRPr="000A6C55" w:rsidRDefault="00A6309D" w:rsidP="00A6309D">
      <w:pPr>
        <w:pStyle w:val="Titre2"/>
      </w:pPr>
      <w:bookmarkStart w:id="32" w:name="article-12-durée-loi-litiges"/>
      <w:bookmarkEnd w:id="31"/>
      <w:r w:rsidRPr="000A6C55">
        <w:t>Article 12 — Durée, loi, litiges</w:t>
      </w:r>
    </w:p>
    <w:p w14:paraId="4B66CDC4" w14:textId="77777777" w:rsidR="00A6309D" w:rsidRPr="000A6C55" w:rsidRDefault="00A6309D" w:rsidP="00A6309D">
      <w:pPr>
        <w:pStyle w:val="FirstParagraph"/>
      </w:pPr>
      <w:r w:rsidRPr="000A6C55">
        <w:t>12.1. Le pacte est conclu pour la durée de la Société, sauf résiliation d’un commun accord.</w:t>
      </w:r>
    </w:p>
    <w:p w14:paraId="41F0AAD9" w14:textId="77777777" w:rsidR="00A6309D" w:rsidRPr="000A6C55" w:rsidRDefault="00A6309D" w:rsidP="00A6309D">
      <w:pPr>
        <w:pStyle w:val="Corpsdetexte"/>
      </w:pPr>
      <w:r w:rsidRPr="000A6C55">
        <w:t>12.2. Loi française. Compétence : tribunaux de</w:t>
      </w:r>
      <w:r>
        <w:t xml:space="preserve"> Metz</w:t>
      </w:r>
      <w:r w:rsidRPr="000A6C55">
        <w:t>, sous réserve de médiation préalable de</w:t>
      </w:r>
      <w:r>
        <w:t xml:space="preserve"> 30</w:t>
      </w:r>
      <w:r w:rsidRPr="000A6C55">
        <w:t xml:space="preserve"> jours.</w:t>
      </w:r>
    </w:p>
    <w:p w14:paraId="48D72E15" w14:textId="77777777" w:rsidR="00A6309D" w:rsidRPr="000A6C55" w:rsidRDefault="00A6309D" w:rsidP="00A6309D">
      <w:pPr>
        <w:pStyle w:val="Titre1"/>
      </w:pPr>
      <w:bookmarkStart w:id="33" w:name="annexes-à-joindre"/>
      <w:bookmarkEnd w:id="9"/>
      <w:bookmarkEnd w:id="32"/>
      <w:r w:rsidRPr="000A6C55">
        <w:lastRenderedPageBreak/>
        <w:t>Annexes (à joindre)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1291"/>
        <w:gridCol w:w="8105"/>
      </w:tblGrid>
      <w:tr w:rsidR="00A6309D" w:rsidRPr="000A6C55" w14:paraId="20075342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020FC103" w14:textId="77777777" w:rsidR="00A6309D" w:rsidRPr="000A6C55" w:rsidRDefault="00A6309D" w:rsidP="00E96884">
            <w:pPr>
              <w:pStyle w:val="Compact"/>
            </w:pPr>
            <w:r w:rsidRPr="000A6C55">
              <w:t>Annexe</w:t>
            </w:r>
          </w:p>
        </w:tc>
        <w:tc>
          <w:tcPr>
            <w:tcW w:w="8803" w:type="dxa"/>
          </w:tcPr>
          <w:p w14:paraId="316C3A5A" w14:textId="77777777" w:rsidR="00A6309D" w:rsidRPr="000A6C55" w:rsidRDefault="00A6309D" w:rsidP="00E96884">
            <w:pPr>
              <w:pStyle w:val="Compact"/>
            </w:pPr>
            <w:r w:rsidRPr="000A6C55">
              <w:t>Contenu</w:t>
            </w:r>
          </w:p>
        </w:tc>
      </w:tr>
      <w:tr w:rsidR="00A6309D" w:rsidRPr="000A6C55" w14:paraId="6AB0511F" w14:textId="77777777" w:rsidTr="00E96884">
        <w:trPr>
          <w:trHeight w:val="658"/>
        </w:trPr>
        <w:tc>
          <w:tcPr>
            <w:tcW w:w="1384" w:type="dxa"/>
          </w:tcPr>
          <w:p w14:paraId="5411DD2C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Annexe 1</w:t>
            </w:r>
          </w:p>
        </w:tc>
        <w:tc>
          <w:tcPr>
            <w:tcW w:w="8803" w:type="dxa"/>
          </w:tcPr>
          <w:p w14:paraId="4C5EC4CA" w14:textId="77777777" w:rsidR="00A6309D" w:rsidRPr="000A6C55" w:rsidRDefault="00A6309D" w:rsidP="00E96884">
            <w:pPr>
              <w:pStyle w:val="Compact"/>
            </w:pPr>
            <w:r w:rsidRPr="000A6C55">
              <w:t>Description technique d’AIMEDIArt (modules, socle technique</w:t>
            </w:r>
            <w:r w:rsidRPr="000A6C55">
              <w:rPr>
                <w:rStyle w:val="Appelnotedebasdep"/>
              </w:rPr>
              <w:footnoteReference w:id="46"/>
            </w:r>
            <w:r w:rsidRPr="000A6C55">
              <w:t>, dépôts, domaines)</w:t>
            </w:r>
          </w:p>
        </w:tc>
      </w:tr>
      <w:tr w:rsidR="00A6309D" w:rsidRPr="000A6C55" w14:paraId="14459E0A" w14:textId="77777777" w:rsidTr="00E96884">
        <w:trPr>
          <w:trHeight w:val="658"/>
        </w:trPr>
        <w:tc>
          <w:tcPr>
            <w:tcW w:w="1384" w:type="dxa"/>
          </w:tcPr>
          <w:p w14:paraId="09250701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Annexe 2</w:t>
            </w:r>
          </w:p>
        </w:tc>
        <w:tc>
          <w:tcPr>
            <w:tcW w:w="8803" w:type="dxa"/>
          </w:tcPr>
          <w:p w14:paraId="6C8A64B0" w14:textId="77777777" w:rsidR="00A6309D" w:rsidRPr="000A6C55" w:rsidRDefault="00A6309D" w:rsidP="00E96884">
            <w:pPr>
              <w:pStyle w:val="Compact"/>
            </w:pPr>
            <w:r w:rsidRPr="000A6C55">
              <w:t>Acte d’apport du Droit de Licence + contrat de licence détaillé (périmètre, exclusivité, durée, territoire, redevances, développements futurs, logiciels libres</w:t>
            </w:r>
            <w:r w:rsidRPr="000A6C55">
              <w:rPr>
                <w:rStyle w:val="Appelnotedebasdep"/>
              </w:rPr>
              <w:footnoteReference w:id="47"/>
            </w:r>
            <w:r w:rsidRPr="000A6C55">
              <w:t>)</w:t>
            </w:r>
          </w:p>
        </w:tc>
      </w:tr>
      <w:tr w:rsidR="00A6309D" w:rsidRPr="000A6C55" w14:paraId="0D01747E" w14:textId="77777777" w:rsidTr="00E96884">
        <w:trPr>
          <w:trHeight w:val="658"/>
        </w:trPr>
        <w:tc>
          <w:tcPr>
            <w:tcW w:w="1384" w:type="dxa"/>
          </w:tcPr>
          <w:p w14:paraId="4DCCA0E7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Annexe 3</w:t>
            </w:r>
          </w:p>
        </w:tc>
        <w:tc>
          <w:tcPr>
            <w:tcW w:w="8803" w:type="dxa"/>
          </w:tcPr>
          <w:p w14:paraId="3E458B65" w14:textId="77777777" w:rsidR="00A6309D" w:rsidRPr="000A6C55" w:rsidRDefault="00A6309D" w:rsidP="00E96884">
            <w:pPr>
              <w:pStyle w:val="Compact"/>
            </w:pPr>
            <w:r w:rsidRPr="000A6C55">
              <w:t>Liste des décisions à veto / majorité renforcée</w:t>
            </w:r>
          </w:p>
        </w:tc>
      </w:tr>
      <w:tr w:rsidR="00A6309D" w:rsidRPr="000A6C55" w14:paraId="3AC97232" w14:textId="77777777" w:rsidTr="00E96884">
        <w:trPr>
          <w:trHeight w:val="658"/>
        </w:trPr>
        <w:tc>
          <w:tcPr>
            <w:tcW w:w="1384" w:type="dxa"/>
          </w:tcPr>
          <w:p w14:paraId="0BDEAE3D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Annexe 4</w:t>
            </w:r>
          </w:p>
        </w:tc>
        <w:tc>
          <w:tcPr>
            <w:tcW w:w="8803" w:type="dxa"/>
          </w:tcPr>
          <w:p w14:paraId="78CF10EE" w14:textId="77777777" w:rsidR="00A6309D" w:rsidRPr="000A6C55" w:rsidRDefault="00A6309D" w:rsidP="00E96884">
            <w:pPr>
              <w:pStyle w:val="Compact"/>
            </w:pPr>
            <w:r w:rsidRPr="000A6C55">
              <w:t>Formules de rattrapage, bonus de sortie, indemnités Article 9</w:t>
            </w:r>
          </w:p>
        </w:tc>
      </w:tr>
      <w:tr w:rsidR="00A6309D" w:rsidRPr="000A6C55" w14:paraId="5DECDDCA" w14:textId="77777777" w:rsidTr="00E96884">
        <w:trPr>
          <w:trHeight w:val="658"/>
        </w:trPr>
        <w:tc>
          <w:tcPr>
            <w:tcW w:w="1384" w:type="dxa"/>
          </w:tcPr>
          <w:p w14:paraId="5D2ECC31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Annexe 5</w:t>
            </w:r>
          </w:p>
        </w:tc>
        <w:tc>
          <w:tcPr>
            <w:tcW w:w="8803" w:type="dxa"/>
          </w:tcPr>
          <w:p w14:paraId="675C6072" w14:textId="77777777" w:rsidR="00A6309D" w:rsidRPr="000A6C55" w:rsidRDefault="00A6309D" w:rsidP="00E96884">
            <w:pPr>
              <w:pStyle w:val="Compact"/>
            </w:pPr>
            <w:r w:rsidRPr="000A6C55">
              <w:t>Partie 1 du présent document (valorisation) — prise de connaissance signée</w:t>
            </w:r>
          </w:p>
        </w:tc>
      </w:tr>
    </w:tbl>
    <w:p w14:paraId="63056932" w14:textId="77777777" w:rsidR="00A6309D" w:rsidRPr="000A6C55" w:rsidRDefault="00A6309D" w:rsidP="00A6309D">
      <w:pPr>
        <w:pStyle w:val="Titre1"/>
      </w:pPr>
      <w:bookmarkStart w:id="34" w:name="synthèse-opérationnelle"/>
      <w:bookmarkEnd w:id="33"/>
      <w:r w:rsidRPr="000A6C55">
        <w:t>Synthèse opérationnelle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853"/>
        <w:gridCol w:w="6543"/>
      </w:tblGrid>
      <w:tr w:rsidR="00A6309D" w:rsidRPr="000A6C55" w14:paraId="3C8FDF5A" w14:textId="77777777" w:rsidTr="00E9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5" w:type="dxa"/>
          </w:tcPr>
          <w:p w14:paraId="61A182B2" w14:textId="77777777" w:rsidR="00A6309D" w:rsidRPr="000A6C55" w:rsidRDefault="00A6309D" w:rsidP="00E96884">
            <w:pPr>
              <w:pStyle w:val="Compact"/>
            </w:pPr>
            <w:r w:rsidRPr="000A6C55">
              <w:t>Sujet</w:t>
            </w:r>
          </w:p>
        </w:tc>
        <w:tc>
          <w:tcPr>
            <w:tcW w:w="7102" w:type="dxa"/>
          </w:tcPr>
          <w:p w14:paraId="0C1FD736" w14:textId="77777777" w:rsidR="00A6309D" w:rsidRPr="000A6C55" w:rsidRDefault="00A6309D" w:rsidP="00E96884">
            <w:pPr>
              <w:pStyle w:val="Compact"/>
            </w:pPr>
            <w:r w:rsidRPr="000A6C55">
              <w:t>Position du brouillon</w:t>
            </w:r>
          </w:p>
        </w:tc>
      </w:tr>
      <w:tr w:rsidR="00A6309D" w:rsidRPr="000A6C55" w14:paraId="0DB347E6" w14:textId="77777777" w:rsidTr="00E96884">
        <w:trPr>
          <w:trHeight w:val="658"/>
        </w:trPr>
        <w:tc>
          <w:tcPr>
            <w:tcW w:w="3085" w:type="dxa"/>
          </w:tcPr>
          <w:p w14:paraId="76784407" w14:textId="77777777" w:rsidR="00A6309D" w:rsidRPr="000A6C55" w:rsidRDefault="00A6309D" w:rsidP="00E96884">
            <w:pPr>
              <w:pStyle w:val="Compact"/>
            </w:pPr>
            <w:r w:rsidRPr="000A6C55">
              <w:t>Valeur « réelle » AIMEDIArt</w:t>
            </w:r>
          </w:p>
        </w:tc>
        <w:tc>
          <w:tcPr>
            <w:tcW w:w="7102" w:type="dxa"/>
          </w:tcPr>
          <w:p w14:paraId="7ED6B38E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~190 000 €</w:t>
            </w:r>
            <w:r w:rsidRPr="000A6C55">
              <w:t xml:space="preserve"> (reconstitution, sans plan d’affaires)</w:t>
            </w:r>
          </w:p>
        </w:tc>
      </w:tr>
      <w:tr w:rsidR="00A6309D" w:rsidRPr="000A6C55" w14:paraId="57932CC8" w14:textId="77777777" w:rsidTr="00E96884">
        <w:trPr>
          <w:trHeight w:val="658"/>
        </w:trPr>
        <w:tc>
          <w:tcPr>
            <w:tcW w:w="3085" w:type="dxa"/>
          </w:tcPr>
          <w:p w14:paraId="31D9F907" w14:textId="77777777" w:rsidR="00A6309D" w:rsidRPr="000A6C55" w:rsidRDefault="00A6309D" w:rsidP="00E96884">
            <w:pPr>
              <w:pStyle w:val="Compact"/>
            </w:pPr>
            <w:r w:rsidRPr="000A6C55">
              <w:t>Apport au capital</w:t>
            </w:r>
          </w:p>
        </w:tc>
        <w:tc>
          <w:tcPr>
            <w:tcW w:w="7102" w:type="dxa"/>
          </w:tcPr>
          <w:p w14:paraId="12335D68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Droit de licence exclusif à 5 000 €</w:t>
            </w:r>
            <w:r w:rsidRPr="000A6C55">
              <w:t xml:space="preserve"> + </w:t>
            </w:r>
            <w:r w:rsidRPr="000A6C55">
              <w:rPr>
                <w:b/>
                <w:bCs/>
              </w:rPr>
              <w:t>100 €</w:t>
            </w:r>
            <w:r w:rsidRPr="000A6C55">
              <w:t xml:space="preserve"> en numéraire (A) ; </w:t>
            </w:r>
            <w:r w:rsidRPr="000A6C55">
              <w:rPr>
                <w:b/>
                <w:bCs/>
              </w:rPr>
              <w:t>4 900 €</w:t>
            </w:r>
            <w:r w:rsidRPr="000A6C55">
              <w:t xml:space="preserve"> en numéraire (B+C)</w:t>
            </w:r>
          </w:p>
        </w:tc>
      </w:tr>
      <w:tr w:rsidR="00A6309D" w:rsidRPr="000A6C55" w14:paraId="263D0EAC" w14:textId="77777777" w:rsidTr="00E96884">
        <w:trPr>
          <w:trHeight w:val="658"/>
        </w:trPr>
        <w:tc>
          <w:tcPr>
            <w:tcW w:w="3085" w:type="dxa"/>
          </w:tcPr>
          <w:p w14:paraId="4429D1DE" w14:textId="77777777" w:rsidR="00A6309D" w:rsidRPr="000A6C55" w:rsidRDefault="00A6309D" w:rsidP="00E96884">
            <w:pPr>
              <w:pStyle w:val="Compact"/>
            </w:pPr>
            <w:r w:rsidRPr="000A6C55">
              <w:t>Cadeau économique</w:t>
            </w:r>
          </w:p>
        </w:tc>
        <w:tc>
          <w:tcPr>
            <w:tcW w:w="7102" w:type="dxa"/>
          </w:tcPr>
          <w:p w14:paraId="136509FE" w14:textId="77777777" w:rsidR="00A6309D" w:rsidRPr="000A6C55" w:rsidRDefault="00A6309D" w:rsidP="00E96884">
            <w:pPr>
              <w:pStyle w:val="Compact"/>
            </w:pPr>
            <w:r w:rsidRPr="000A6C55">
              <w:rPr>
                <w:b/>
                <w:bCs/>
              </w:rPr>
              <w:t>Assumé</w:t>
            </w:r>
            <w:r w:rsidRPr="000A6C55">
              <w:t xml:space="preserve"> mais </w:t>
            </w:r>
            <w:r w:rsidRPr="000A6C55">
              <w:rPr>
                <w:b/>
                <w:bCs/>
              </w:rPr>
              <w:t>encadré</w:t>
            </w:r>
            <w:r w:rsidRPr="000A6C55">
              <w:t xml:space="preserve"> (Articles 6–9)</w:t>
            </w:r>
          </w:p>
        </w:tc>
      </w:tr>
      <w:tr w:rsidR="00A6309D" w:rsidRPr="000A6C55" w14:paraId="7F01275D" w14:textId="77777777" w:rsidTr="00E96884">
        <w:trPr>
          <w:trHeight w:val="658"/>
        </w:trPr>
        <w:tc>
          <w:tcPr>
            <w:tcW w:w="3085" w:type="dxa"/>
          </w:tcPr>
          <w:p w14:paraId="0F689535" w14:textId="77777777" w:rsidR="00A6309D" w:rsidRPr="000A6C55" w:rsidRDefault="00A6309D" w:rsidP="00E96884">
            <w:pPr>
              <w:pStyle w:val="Compact"/>
            </w:pPr>
            <w:r w:rsidRPr="000A6C55">
              <w:t>Levée de fonds</w:t>
            </w:r>
          </w:p>
        </w:tc>
        <w:tc>
          <w:tcPr>
            <w:tcW w:w="7102" w:type="dxa"/>
          </w:tcPr>
          <w:p w14:paraId="3A30D8FD" w14:textId="77777777" w:rsidR="00A6309D" w:rsidRPr="000A6C55" w:rsidRDefault="00A6309D" w:rsidP="00E96884">
            <w:pPr>
              <w:pStyle w:val="Compact"/>
            </w:pPr>
            <w:r w:rsidRPr="000A6C55">
              <w:t>Voies L1 / L2 / L3 + veto A sur cession gratuite de propriété intellectuelle</w:t>
            </w:r>
          </w:p>
        </w:tc>
      </w:tr>
      <w:tr w:rsidR="00A6309D" w:rsidRPr="000A6C55" w14:paraId="0611EEF1" w14:textId="77777777" w:rsidTr="00E96884">
        <w:trPr>
          <w:trHeight w:val="658"/>
        </w:trPr>
        <w:tc>
          <w:tcPr>
            <w:tcW w:w="3085" w:type="dxa"/>
          </w:tcPr>
          <w:p w14:paraId="6A502999" w14:textId="77777777" w:rsidR="00A6309D" w:rsidRPr="000A6C55" w:rsidRDefault="00A6309D" w:rsidP="00E96884">
            <w:pPr>
              <w:pStyle w:val="Compact"/>
            </w:pPr>
            <w:r w:rsidRPr="000A6C55">
              <w:t>Vente / contrôle</w:t>
            </w:r>
          </w:p>
        </w:tc>
        <w:tc>
          <w:tcPr>
            <w:tcW w:w="7102" w:type="dxa"/>
          </w:tcPr>
          <w:p w14:paraId="2058B484" w14:textId="77777777" w:rsidR="00A6309D" w:rsidRPr="000A6C55" w:rsidRDefault="00A6309D" w:rsidP="00E96884">
            <w:pPr>
              <w:pStyle w:val="Compact"/>
            </w:pPr>
            <w:r w:rsidRPr="000A6C55">
              <w:t>Transfert ou consolidation de propriété intellectuelle avec compensation</w:t>
            </w:r>
          </w:p>
        </w:tc>
      </w:tr>
      <w:tr w:rsidR="00A6309D" w:rsidRPr="000A6C55" w14:paraId="657362B8" w14:textId="77777777" w:rsidTr="00E96884">
        <w:trPr>
          <w:trHeight w:val="658"/>
        </w:trPr>
        <w:tc>
          <w:tcPr>
            <w:tcW w:w="3085" w:type="dxa"/>
          </w:tcPr>
          <w:p w14:paraId="790855DC" w14:textId="77777777" w:rsidR="00A6309D" w:rsidRPr="000A6C55" w:rsidRDefault="00A6309D" w:rsidP="00E96884">
            <w:pPr>
              <w:pStyle w:val="Compact"/>
            </w:pPr>
            <w:r w:rsidRPr="000A6C55">
              <w:t>Récupération / renégociation</w:t>
            </w:r>
          </w:p>
        </w:tc>
        <w:tc>
          <w:tcPr>
            <w:tcW w:w="7102" w:type="dxa"/>
          </w:tcPr>
          <w:p w14:paraId="4FD2CF9C" w14:textId="77777777" w:rsidR="00A6309D" w:rsidRPr="000A6C55" w:rsidRDefault="00A6309D" w:rsidP="00E96884">
            <w:pPr>
              <w:pStyle w:val="Compact"/>
            </w:pPr>
            <w:r w:rsidRPr="000A6C55">
              <w:t xml:space="preserve">Amiable, faute, préavis </w:t>
            </w:r>
            <w:r>
              <w:t>3</w:t>
            </w:r>
            <w:r w:rsidRPr="000A6C55">
              <w:t xml:space="preserve"> mois, liquidation</w:t>
            </w:r>
          </w:p>
        </w:tc>
      </w:tr>
      <w:tr w:rsidR="00A6309D" w:rsidRPr="000A6C55" w14:paraId="0B0899F7" w14:textId="77777777" w:rsidTr="00E96884">
        <w:trPr>
          <w:trHeight w:val="658"/>
        </w:trPr>
        <w:tc>
          <w:tcPr>
            <w:tcW w:w="3085" w:type="dxa"/>
          </w:tcPr>
          <w:p w14:paraId="169F1EE3" w14:textId="77777777" w:rsidR="00A6309D" w:rsidRPr="000A6C55" w:rsidRDefault="00A6309D" w:rsidP="00E96884">
            <w:pPr>
              <w:pStyle w:val="Compact"/>
            </w:pPr>
            <w:r w:rsidRPr="000A6C55">
              <w:t>Commissaire aux apports</w:t>
            </w:r>
          </w:p>
        </w:tc>
        <w:tc>
          <w:tcPr>
            <w:tcW w:w="7102" w:type="dxa"/>
          </w:tcPr>
          <w:p w14:paraId="7170AF79" w14:textId="77777777" w:rsidR="00A6309D" w:rsidRPr="000A6C55" w:rsidRDefault="00A6309D" w:rsidP="00E96884">
            <w:pPr>
              <w:pStyle w:val="Compact"/>
            </w:pPr>
            <w:r w:rsidRPr="000A6C55">
              <w:t xml:space="preserve">Dispense </w:t>
            </w:r>
            <w:r w:rsidRPr="000A6C55">
              <w:rPr>
                <w:b/>
                <w:bCs/>
              </w:rPr>
              <w:t>possible</w:t>
            </w:r>
            <w:r w:rsidRPr="000A6C55">
              <w:t xml:space="preserve"> (5 k€ = moitié de 10 k€) — à valider</w:t>
            </w:r>
          </w:p>
        </w:tc>
      </w:tr>
    </w:tbl>
    <w:p w14:paraId="64074683" w14:textId="77777777" w:rsidR="00A6309D" w:rsidRDefault="00A6309D" w:rsidP="00A6309D">
      <w:pPr>
        <w:pStyle w:val="FirstParagraph"/>
      </w:pPr>
      <w:r w:rsidRPr="000A6C55">
        <w:rPr>
          <w:b/>
          <w:bCs/>
        </w:rPr>
        <w:t>Prochaine étape recommandée :</w:t>
      </w:r>
      <w:r w:rsidRPr="000A6C55">
        <w:t xml:space="preserve"> </w:t>
      </w:r>
    </w:p>
    <w:p w14:paraId="0628E8C2" w14:textId="77777777" w:rsidR="00A6309D" w:rsidRPr="00191A9A" w:rsidRDefault="00A6309D" w:rsidP="00A6309D">
      <w:pPr>
        <w:pStyle w:val="FirstParagraph"/>
        <w:rPr>
          <w:highlight w:val="yellow"/>
        </w:rPr>
      </w:pPr>
      <w:r w:rsidRPr="00191A9A">
        <w:rPr>
          <w:highlight w:val="yellow"/>
        </w:rPr>
        <w:t xml:space="preserve">Faire relire ce brouillon par un </w:t>
      </w:r>
      <w:r w:rsidRPr="00191A9A">
        <w:rPr>
          <w:b/>
          <w:bCs/>
          <w:highlight w:val="yellow"/>
        </w:rPr>
        <w:t>avocat en droit des sociétés</w:t>
      </w:r>
      <w:r w:rsidRPr="00191A9A">
        <w:rPr>
          <w:highlight w:val="yellow"/>
        </w:rPr>
        <w:t xml:space="preserve"> pour </w:t>
      </w:r>
    </w:p>
    <w:p w14:paraId="6A7613CB" w14:textId="77777777" w:rsidR="00A6309D" w:rsidRPr="00191A9A" w:rsidRDefault="00A6309D" w:rsidP="00A6309D">
      <w:pPr>
        <w:pStyle w:val="FirstParagraph"/>
        <w:numPr>
          <w:ilvl w:val="0"/>
          <w:numId w:val="26"/>
        </w:numPr>
        <w:rPr>
          <w:highlight w:val="yellow"/>
        </w:rPr>
      </w:pPr>
      <w:r w:rsidRPr="00191A9A">
        <w:rPr>
          <w:highlight w:val="yellow"/>
        </w:rPr>
        <w:lastRenderedPageBreak/>
        <w:t xml:space="preserve">caler SAS, </w:t>
      </w:r>
    </w:p>
    <w:p w14:paraId="4EE25139" w14:textId="77777777" w:rsidR="00A6309D" w:rsidRPr="00191A9A" w:rsidRDefault="00A6309D" w:rsidP="00A6309D">
      <w:pPr>
        <w:pStyle w:val="FirstParagraph"/>
        <w:numPr>
          <w:ilvl w:val="0"/>
          <w:numId w:val="26"/>
        </w:numPr>
        <w:rPr>
          <w:highlight w:val="yellow"/>
        </w:rPr>
      </w:pPr>
      <w:r w:rsidRPr="00191A9A">
        <w:rPr>
          <w:highlight w:val="yellow"/>
        </w:rPr>
        <w:t xml:space="preserve">rédiger l’acte d’apport + licence Annexe 2, </w:t>
      </w:r>
    </w:p>
    <w:p w14:paraId="5B52E8EC" w14:textId="77777777" w:rsidR="00A6309D" w:rsidRPr="00191A9A" w:rsidRDefault="00A6309D" w:rsidP="00A6309D">
      <w:pPr>
        <w:pStyle w:val="FirstParagraph"/>
        <w:numPr>
          <w:ilvl w:val="0"/>
          <w:numId w:val="26"/>
        </w:numPr>
        <w:rPr>
          <w:highlight w:val="yellow"/>
        </w:rPr>
      </w:pPr>
      <w:r w:rsidRPr="00191A9A">
        <w:rPr>
          <w:highlight w:val="yellow"/>
        </w:rPr>
        <w:t xml:space="preserve">vérifier la dispense de commissaire aux apports, </w:t>
      </w:r>
    </w:p>
    <w:p w14:paraId="16BE912F" w14:textId="77777777" w:rsidR="00A6309D" w:rsidRPr="00191A9A" w:rsidRDefault="00A6309D" w:rsidP="00A6309D">
      <w:pPr>
        <w:pStyle w:val="FirstParagraph"/>
        <w:numPr>
          <w:ilvl w:val="0"/>
          <w:numId w:val="26"/>
        </w:numPr>
        <w:rPr>
          <w:highlight w:val="yellow"/>
        </w:rPr>
      </w:pPr>
      <w:r w:rsidRPr="00191A9A">
        <w:rPr>
          <w:highlight w:val="yellow"/>
        </w:rPr>
        <w:t>articuler pacte / statuts.</w:t>
      </w:r>
      <w:bookmarkEnd w:id="34"/>
    </w:p>
    <w:p w14:paraId="7785BEED" w14:textId="77777777" w:rsidR="00AF510A" w:rsidRPr="00295127" w:rsidRDefault="00AF510A" w:rsidP="00295127"/>
    <w:sectPr w:rsidR="00AF510A" w:rsidRPr="00295127" w:rsidSect="001E172D">
      <w:headerReference w:type="default" r:id="rId8"/>
      <w:headerReference w:type="first" r:id="rId9"/>
      <w:footnotePr>
        <w:numRestart w:val="eachSect"/>
      </w:footnotePr>
      <w:pgSz w:w="12240" w:h="15840"/>
      <w:pgMar w:top="1417" w:right="1417" w:bottom="993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4363" w14:textId="77777777" w:rsidR="00BB17D7" w:rsidRDefault="00BB17D7">
      <w:pPr>
        <w:spacing w:after="0"/>
      </w:pPr>
      <w:r>
        <w:separator/>
      </w:r>
    </w:p>
  </w:endnote>
  <w:endnote w:type="continuationSeparator" w:id="0">
    <w:p w14:paraId="5551C3D0" w14:textId="77777777" w:rsidR="00BB17D7" w:rsidRDefault="00BB17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FAB2D" w14:textId="77777777" w:rsidR="00BB17D7" w:rsidRDefault="00BB17D7">
      <w:pPr>
        <w:spacing w:after="0"/>
      </w:pPr>
      <w:r>
        <w:separator/>
      </w:r>
    </w:p>
  </w:footnote>
  <w:footnote w:type="continuationSeparator" w:id="0">
    <w:p w14:paraId="3DE51BA7" w14:textId="77777777" w:rsidR="00BB17D7" w:rsidRDefault="00BB17D7">
      <w:pPr>
        <w:spacing w:after="0"/>
      </w:pPr>
      <w:r>
        <w:continuationSeparator/>
      </w:r>
    </w:p>
  </w:footnote>
  <w:footnote w:id="1">
    <w:p w14:paraId="27D47DAF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Commissaire aux apports</w:t>
      </w:r>
      <w:r w:rsidRPr="000A6C55">
        <w:t xml:space="preserve"> — professionnel indépendant chargé d’apprécier la valeur des apports en nature lors de la constitution ou d’une augmentation de capital d’une société.</w:t>
      </w:r>
    </w:p>
  </w:footnote>
  <w:footnote w:id="2">
    <w:p w14:paraId="1DE6729A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PI</w:t>
      </w:r>
      <w:r w:rsidRPr="000A6C55">
        <w:t xml:space="preserve"> — propriété intellectuelle (droits d’auteur sur le logiciel, marques, savoir-faire, etc.).</w:t>
      </w:r>
    </w:p>
  </w:footnote>
  <w:footnote w:id="3">
    <w:p w14:paraId="2CC7311F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Numéraire</w:t>
      </w:r>
      <w:r w:rsidRPr="000A6C55">
        <w:t xml:space="preserve"> — apport en argent (espèces / virement), par opposition à un apport en nature.</w:t>
      </w:r>
    </w:p>
  </w:footnote>
  <w:footnote w:id="4">
    <w:p w14:paraId="70B44E6C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SAS</w:t>
      </w:r>
      <w:r w:rsidRPr="000A6C55">
        <w:t xml:space="preserve"> — société par actions simplifiée.</w:t>
      </w:r>
    </w:p>
  </w:footnote>
  <w:footnote w:id="5">
    <w:p w14:paraId="138051FA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Web-app / application web</w:t>
      </w:r>
      <w:r w:rsidRPr="000A6C55">
        <w:t xml:space="preserve"> — logiciel accessible via un navigateur internet, sans installation classique sur l’ordinateur de l’utilisateur.</w:t>
      </w:r>
    </w:p>
  </w:footnote>
  <w:footnote w:id="6">
    <w:p w14:paraId="3CD59E44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SaaS</w:t>
      </w:r>
      <w:r w:rsidRPr="000A6C55">
        <w:t xml:space="preserve"> (</w:t>
      </w:r>
      <w:r w:rsidRPr="000A6C55">
        <w:rPr>
          <w:i/>
          <w:iCs/>
        </w:rPr>
        <w:t xml:space="preserve">Software as </w:t>
      </w:r>
      <w:proofErr w:type="gramStart"/>
      <w:r w:rsidRPr="000A6C55">
        <w:rPr>
          <w:i/>
          <w:iCs/>
        </w:rPr>
        <w:t>a</w:t>
      </w:r>
      <w:proofErr w:type="gramEnd"/>
      <w:r w:rsidRPr="000A6C55">
        <w:rPr>
          <w:i/>
          <w:iCs/>
        </w:rPr>
        <w:t xml:space="preserve"> Service</w:t>
      </w:r>
      <w:r w:rsidRPr="000A6C55">
        <w:t>) — logiciel fourni comme un service en ligne (abonnement), hébergé par l’éditeur, opposé à un logiciel installé chez le client.</w:t>
      </w:r>
    </w:p>
  </w:footnote>
  <w:footnote w:id="7">
    <w:p w14:paraId="6A256440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IA</w:t>
      </w:r>
      <w:r w:rsidRPr="000A6C55">
        <w:t xml:space="preserve"> — intelligence artificielle.</w:t>
      </w:r>
    </w:p>
  </w:footnote>
  <w:footnote w:id="8">
    <w:p w14:paraId="3783EB61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Front</w:t>
      </w:r>
      <w:r w:rsidRPr="000A6C55">
        <w:t xml:space="preserve"> (</w:t>
      </w:r>
      <w:proofErr w:type="spellStart"/>
      <w:r w:rsidRPr="000A6C55">
        <w:rPr>
          <w:i/>
          <w:iCs/>
        </w:rPr>
        <w:t>front-end</w:t>
      </w:r>
      <w:proofErr w:type="spellEnd"/>
      <w:r w:rsidRPr="000A6C55">
        <w:t>) — partie visible de l’application (écrans, interface utilisateur).</w:t>
      </w:r>
    </w:p>
  </w:footnote>
  <w:footnote w:id="9">
    <w:p w14:paraId="5AE9B2F1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Back</w:t>
      </w:r>
      <w:r w:rsidRPr="000A6C55">
        <w:t xml:space="preserve"> (</w:t>
      </w:r>
      <w:proofErr w:type="spellStart"/>
      <w:r w:rsidRPr="000A6C55">
        <w:rPr>
          <w:i/>
          <w:iCs/>
        </w:rPr>
        <w:t>back-end</w:t>
      </w:r>
      <w:proofErr w:type="spellEnd"/>
      <w:r w:rsidRPr="000A6C55">
        <w:t>) — partie serveur de l’application (traitements, base de données, API).</w:t>
      </w:r>
    </w:p>
  </w:footnote>
  <w:footnote w:id="10">
    <w:p w14:paraId="5282A50F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i18n</w:t>
      </w:r>
      <w:r w:rsidRPr="000A6C55">
        <w:t xml:space="preserve"> (</w:t>
      </w:r>
      <w:proofErr w:type="spellStart"/>
      <w:r w:rsidRPr="000A6C55">
        <w:rPr>
          <w:i/>
          <w:iCs/>
        </w:rPr>
        <w:t>internationalization</w:t>
      </w:r>
      <w:proofErr w:type="spellEnd"/>
      <w:r w:rsidRPr="000A6C55">
        <w:t>) — internationalisation : capacité du logiciel à gérer plusieurs langues et formats locaux.</w:t>
      </w:r>
    </w:p>
  </w:footnote>
  <w:footnote w:id="11">
    <w:p w14:paraId="790324A9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TTS</w:t>
      </w:r>
      <w:r w:rsidRPr="000A6C55">
        <w:t xml:space="preserve"> (</w:t>
      </w:r>
      <w:proofErr w:type="spellStart"/>
      <w:r w:rsidRPr="000A6C55">
        <w:rPr>
          <w:i/>
          <w:iCs/>
        </w:rPr>
        <w:t>Text</w:t>
      </w:r>
      <w:proofErr w:type="spellEnd"/>
      <w:r w:rsidRPr="000A6C55">
        <w:rPr>
          <w:i/>
          <w:iCs/>
        </w:rPr>
        <w:t>-To-Speech</w:t>
      </w:r>
      <w:r w:rsidRPr="000A6C55">
        <w:t>) — synthèse vocale : transformation d’un texte écrit en audio parlé.</w:t>
      </w:r>
    </w:p>
  </w:footnote>
  <w:footnote w:id="12">
    <w:p w14:paraId="08A25D09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QR</w:t>
      </w:r>
      <w:r w:rsidRPr="000A6C55">
        <w:t xml:space="preserve"> (</w:t>
      </w:r>
      <w:r w:rsidRPr="000A6C55">
        <w:rPr>
          <w:i/>
          <w:iCs/>
        </w:rPr>
        <w:t xml:space="preserve">Quick </w:t>
      </w:r>
      <w:proofErr w:type="spellStart"/>
      <w:r w:rsidRPr="000A6C55">
        <w:rPr>
          <w:i/>
          <w:iCs/>
        </w:rPr>
        <w:t>Response</w:t>
      </w:r>
      <w:proofErr w:type="spellEnd"/>
      <w:r w:rsidRPr="000A6C55">
        <w:t xml:space="preserve">) — code-barres en deux dimensions </w:t>
      </w:r>
      <w:proofErr w:type="spellStart"/>
      <w:r w:rsidRPr="000A6C55">
        <w:t>scannable</w:t>
      </w:r>
      <w:proofErr w:type="spellEnd"/>
      <w:r w:rsidRPr="000A6C55">
        <w:t xml:space="preserve"> par un téléphone.</w:t>
      </w:r>
    </w:p>
  </w:footnote>
  <w:footnote w:id="13">
    <w:p w14:paraId="57D7DCA3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GED</w:t>
      </w:r>
      <w:r w:rsidRPr="000A6C55">
        <w:t xml:space="preserve"> — gestion électronique de documents (classement, stockage et partage de fichiers).</w:t>
      </w:r>
    </w:p>
  </w:footnote>
  <w:footnote w:id="14">
    <w:p w14:paraId="0F38462A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Auth</w:t>
      </w:r>
      <w:r w:rsidRPr="000A6C55">
        <w:t xml:space="preserve"> (</w:t>
      </w:r>
      <w:proofErr w:type="spellStart"/>
      <w:r w:rsidRPr="000A6C55">
        <w:rPr>
          <w:i/>
          <w:iCs/>
        </w:rPr>
        <w:t>authentication</w:t>
      </w:r>
      <w:proofErr w:type="spellEnd"/>
      <w:r w:rsidRPr="000A6C55">
        <w:t>) — authentification : vérification de l’identité d’un utilisateur (connexion, droits d’accès).</w:t>
      </w:r>
    </w:p>
  </w:footnote>
  <w:footnote w:id="15">
    <w:p w14:paraId="7CE870C7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e-Soleau</w:t>
      </w:r>
      <w:r w:rsidRPr="000A6C55">
        <w:t xml:space="preserve"> — enveloppe numérique de l’INPI permettant de dater une création et de constituer une preuve d’antériorité (ce n’est pas un titre de propriété comme un brevet ou une marque).</w:t>
      </w:r>
    </w:p>
  </w:footnote>
  <w:footnote w:id="16">
    <w:p w14:paraId="7C3B72FB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Business plan / plan d’affaires</w:t>
      </w:r>
      <w:r w:rsidRPr="000A6C55">
        <w:t xml:space="preserve"> — document décrivant le projet d’entreprise et ses prévisions financières.</w:t>
      </w:r>
    </w:p>
  </w:footnote>
  <w:footnote w:id="17">
    <w:p w14:paraId="0FB70E95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MRR</w:t>
      </w:r>
      <w:r w:rsidRPr="000A6C55">
        <w:t xml:space="preserve"> (</w:t>
      </w:r>
      <w:proofErr w:type="spellStart"/>
      <w:r w:rsidRPr="000A6C55">
        <w:rPr>
          <w:i/>
          <w:iCs/>
        </w:rPr>
        <w:t>Monthly</w:t>
      </w:r>
      <w:proofErr w:type="spellEnd"/>
      <w:r w:rsidRPr="000A6C55">
        <w:rPr>
          <w:i/>
          <w:iCs/>
        </w:rPr>
        <w:t xml:space="preserve"> </w:t>
      </w:r>
      <w:proofErr w:type="spellStart"/>
      <w:r w:rsidRPr="000A6C55">
        <w:rPr>
          <w:i/>
          <w:iCs/>
        </w:rPr>
        <w:t>Recurring</w:t>
      </w:r>
      <w:proofErr w:type="spellEnd"/>
      <w:r w:rsidRPr="000A6C55">
        <w:rPr>
          <w:i/>
          <w:iCs/>
        </w:rPr>
        <w:t xml:space="preserve"> Revenue</w:t>
      </w:r>
      <w:r w:rsidRPr="000A6C55">
        <w:t>) — revenu récurrent mensuel (abonnements et options facturés chaque mois).</w:t>
      </w:r>
    </w:p>
  </w:footnote>
  <w:footnote w:id="18">
    <w:p w14:paraId="7CB7264B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ARR</w:t>
      </w:r>
      <w:r w:rsidRPr="000A6C55">
        <w:t xml:space="preserve"> (</w:t>
      </w:r>
      <w:proofErr w:type="spellStart"/>
      <w:r w:rsidRPr="000A6C55">
        <w:rPr>
          <w:i/>
          <w:iCs/>
        </w:rPr>
        <w:t>Annual</w:t>
      </w:r>
      <w:proofErr w:type="spellEnd"/>
      <w:r w:rsidRPr="000A6C55">
        <w:rPr>
          <w:i/>
          <w:iCs/>
        </w:rPr>
        <w:t xml:space="preserve"> </w:t>
      </w:r>
      <w:proofErr w:type="spellStart"/>
      <w:r w:rsidRPr="000A6C55">
        <w:rPr>
          <w:i/>
          <w:iCs/>
        </w:rPr>
        <w:t>Recurring</w:t>
      </w:r>
      <w:proofErr w:type="spellEnd"/>
      <w:r w:rsidRPr="000A6C55">
        <w:rPr>
          <w:i/>
          <w:iCs/>
        </w:rPr>
        <w:t xml:space="preserve"> Revenue</w:t>
      </w:r>
      <w:r w:rsidRPr="000A6C55">
        <w:t>) — revenu récurrent annuel, en pratique souvent égal au MRR × 12.</w:t>
      </w:r>
    </w:p>
  </w:footnote>
  <w:footnote w:id="19">
    <w:p w14:paraId="194505FB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Goodwill</w:t>
      </w:r>
      <w:r w:rsidRPr="000A6C55">
        <w:t xml:space="preserve"> (survaleur / fonds commercial immatériel) — valeur liée à la réputation, à la clientèle et à l’avantage concurrentiel, au-delà des actifs comptables identifiables.</w:t>
      </w:r>
    </w:p>
  </w:footnote>
  <w:footnote w:id="20">
    <w:p w14:paraId="0803360B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Coût de reconstitution</w:t>
      </w:r>
      <w:r w:rsidRPr="000A6C55">
        <w:t xml:space="preserve"> — estimation de ce qu’il faudrait dépenser aujourd’hui pour reconstruire un actif comparable (méthode de valorisation par les coûts).</w:t>
      </w:r>
    </w:p>
  </w:footnote>
  <w:footnote w:id="21">
    <w:p w14:paraId="7E3CFEE3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Freelance</w:t>
      </w:r>
      <w:r w:rsidRPr="000A6C55">
        <w:t xml:space="preserve"> — travailleur indépendant (ici : développeur non salarié d’une agence).</w:t>
      </w:r>
    </w:p>
  </w:footnote>
  <w:footnote w:id="22">
    <w:p w14:paraId="050B41D4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TJM</w:t>
      </w:r>
      <w:r w:rsidRPr="000A6C55">
        <w:t xml:space="preserve"> — taux journalier moyen : prix d’une journée de prestation d’un indépendant ou d’une société de services.</w:t>
      </w:r>
    </w:p>
  </w:footnote>
  <w:footnote w:id="23">
    <w:p w14:paraId="1BE92321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k€</w:t>
      </w:r>
      <w:r w:rsidRPr="000A6C55">
        <w:t xml:space="preserve"> — millier(s) d’euros (1 k€ = 1 000 €).</w:t>
      </w:r>
    </w:p>
  </w:footnote>
  <w:footnote w:id="24">
    <w:p w14:paraId="59F57CE8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Traction</w:t>
      </w:r>
      <w:r w:rsidRPr="000A6C55">
        <w:t xml:space="preserve"> (commerciale) — preuve que le produit trouve un marché (clients, revenus, croissance).</w:t>
      </w:r>
    </w:p>
  </w:footnote>
  <w:footnote w:id="25">
    <w:p w14:paraId="39C5BAE8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Au-delà de 30 000 €, un </w:t>
      </w:r>
      <w:r w:rsidRPr="000A6C55">
        <w:rPr>
          <w:b/>
          <w:bCs/>
        </w:rPr>
        <w:t>commissaire aux apports</w:t>
      </w:r>
      <w:r w:rsidRPr="000A6C55">
        <w:t xml:space="preserve"> est juridiquement obligatoire (coût :  ~1 000 €)</w:t>
      </w:r>
    </w:p>
  </w:footnote>
  <w:footnote w:id="26">
    <w:p w14:paraId="71A01BF6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Apport en nature</w:t>
      </w:r>
      <w:r w:rsidRPr="000A6C55">
        <w:t xml:space="preserve"> — apport à une société d’un bien autre que de l’argent (licence, matériel, créance, etc.), évalué pour entrer dans le capital.</w:t>
      </w:r>
    </w:p>
  </w:footnote>
  <w:footnote w:id="27">
    <w:p w14:paraId="265DA9B9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Ibid.</w:t>
      </w:r>
    </w:p>
  </w:footnote>
  <w:footnote w:id="28">
    <w:p w14:paraId="7244F3B3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Holding</w:t>
      </w:r>
      <w:r w:rsidRPr="000A6C55">
        <w:t xml:space="preserve"> — société dont l’objet principal est de détenir des participations ou des actifs (dont parfois la propriété intellectuelle).</w:t>
      </w:r>
    </w:p>
  </w:footnote>
  <w:footnote w:id="29">
    <w:p w14:paraId="5A45FD88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Git</w:t>
      </w:r>
      <w:r w:rsidRPr="000A6C55">
        <w:t xml:space="preserve"> — système de gestion de versions du code source (historique des modifications) ; un « dépôt git » est l’endroit où ce code est stocké.</w:t>
      </w:r>
    </w:p>
  </w:footnote>
  <w:footnote w:id="30">
    <w:p w14:paraId="146C9AB6" w14:textId="77777777" w:rsidR="0072207C" w:rsidRDefault="0072207C">
      <w:pPr>
        <w:pStyle w:val="Notedebasdepage"/>
      </w:pPr>
      <w:r>
        <w:rPr>
          <w:rStyle w:val="Appelnotedebasdep"/>
        </w:rPr>
        <w:footnoteRef/>
      </w:r>
      <w:r>
        <w:t xml:space="preserve"> Proposition</w:t>
      </w:r>
    </w:p>
    <w:p w14:paraId="45D69FDE" w14:textId="6DF4E6C7" w:rsidR="0072207C" w:rsidRDefault="0072207C">
      <w:pPr>
        <w:pStyle w:val="Notedebasdepage"/>
      </w:pPr>
      <w:r>
        <w:t xml:space="preserve">Option R0 : </w:t>
      </w:r>
      <w:r w:rsidRPr="000A6C55">
        <w:rPr>
          <w:highlight w:val="yellow"/>
        </w:rPr>
        <w:t xml:space="preserve">aucune redevance pendant </w:t>
      </w:r>
      <w:r>
        <w:rPr>
          <w:rStyle w:val="VerbatimChar"/>
          <w:highlight w:val="yellow"/>
        </w:rPr>
        <w:t xml:space="preserve">36 </w:t>
      </w:r>
      <w:r w:rsidRPr="000A6C55">
        <w:rPr>
          <w:highlight w:val="yellow"/>
        </w:rPr>
        <w:t xml:space="preserve">mois ; puis redevance de </w:t>
      </w:r>
      <w:r>
        <w:rPr>
          <w:rStyle w:val="VerbatimChar"/>
          <w:highlight w:val="yellow"/>
        </w:rPr>
        <w:t>10</w:t>
      </w:r>
      <w:r w:rsidRPr="000A6C55">
        <w:rPr>
          <w:rStyle w:val="VerbatimChar"/>
          <w:highlight w:val="yellow"/>
        </w:rPr>
        <w:t>%</w:t>
      </w:r>
      <w:r w:rsidRPr="000A6C55">
        <w:rPr>
          <w:highlight w:val="yellow"/>
        </w:rPr>
        <w:t xml:space="preserve"> du chiffre d’affaires hors taxes</w:t>
      </w:r>
      <w:r w:rsidRPr="000A6C55">
        <w:rPr>
          <w:rStyle w:val="Appelnotedebasdep"/>
          <w:highlight w:val="yellow"/>
        </w:rPr>
        <w:footnoteRef/>
      </w:r>
      <w:r w:rsidRPr="000A6C55">
        <w:rPr>
          <w:highlight w:val="yellow"/>
        </w:rPr>
        <w:t xml:space="preserve"> lié à AIMEDIArt</w:t>
      </w:r>
    </w:p>
  </w:footnote>
  <w:footnote w:id="31">
    <w:p w14:paraId="4A1C2CA3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CA HT</w:t>
      </w:r>
      <w:r w:rsidRPr="000A6C55">
        <w:t xml:space="preserve"> — chiffre d’affaires hors taxes.</w:t>
      </w:r>
    </w:p>
  </w:footnote>
  <w:footnote w:id="32">
    <w:p w14:paraId="35E94813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Dilution</w:t>
      </w:r>
      <w:r w:rsidRPr="000A6C55">
        <w:t xml:space="preserve"> — diminution du pourcentage de capital (et souvent de droits de vote) d’un associé lorsque de nouvelles actions / parts sont émises.</w:t>
      </w:r>
    </w:p>
  </w:footnote>
  <w:footnote w:id="33">
    <w:p w14:paraId="517ED918" w14:textId="77777777" w:rsidR="00A6309D" w:rsidRDefault="00A6309D" w:rsidP="00A6309D">
      <w:pPr>
        <w:pStyle w:val="Notedebasdepage"/>
      </w:pPr>
      <w:r>
        <w:rPr>
          <w:rStyle w:val="Appelnotedebasdep"/>
        </w:rPr>
        <w:footnoteRef/>
      </w:r>
      <w:r>
        <w:t xml:space="preserve"> Ibid.</w:t>
      </w:r>
    </w:p>
  </w:footnote>
  <w:footnote w:id="34">
    <w:p w14:paraId="0A5B3F8B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BSA</w:t>
      </w:r>
      <w:r w:rsidRPr="000A6C55">
        <w:t xml:space="preserve"> — bons de souscription d’actions : titres donnant le droit de souscrire des actions à des conditions définies.</w:t>
      </w:r>
    </w:p>
  </w:footnote>
  <w:footnote w:id="35">
    <w:p w14:paraId="69A17875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Anti-dilution</w:t>
      </w:r>
      <w:r w:rsidRPr="000A6C55">
        <w:t xml:space="preserve"> — mécanisme contractuel visant à protéger un associé contre une trop forte réduction de sa participation lors d’une levée de fonds.</w:t>
      </w:r>
    </w:p>
  </w:footnote>
  <w:footnote w:id="36">
    <w:p w14:paraId="72970CD9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Veto</w:t>
      </w:r>
      <w:r w:rsidRPr="000A6C55">
        <w:t xml:space="preserve"> — droit d’empêcher l’adoption d’une décision, même si une majorité favorable existe par ailleurs.</w:t>
      </w:r>
    </w:p>
  </w:footnote>
  <w:footnote w:id="37">
    <w:p w14:paraId="27D4D3B3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 xml:space="preserve">Liquidation </w:t>
      </w:r>
      <w:proofErr w:type="spellStart"/>
      <w:r w:rsidRPr="000A6C55">
        <w:rPr>
          <w:b/>
          <w:bCs/>
        </w:rPr>
        <w:t>preference</w:t>
      </w:r>
      <w:proofErr w:type="spellEnd"/>
      <w:r w:rsidRPr="000A6C55">
        <w:t xml:space="preserve"> (</w:t>
      </w:r>
      <w:r w:rsidRPr="000A6C55">
        <w:rPr>
          <w:i/>
          <w:iCs/>
        </w:rPr>
        <w:t>préférence de liquidation</w:t>
      </w:r>
      <w:r w:rsidRPr="000A6C55">
        <w:t>) — mécanisme (souvent en capital-investissement) qui définit l’ordre et le montant prioritaire de répartition du prix en cas de vente ou de liquidation ; « soft » / allégée = version moins agressive pour les fondateurs.</w:t>
      </w:r>
    </w:p>
  </w:footnote>
  <w:footnote w:id="38">
    <w:p w14:paraId="2ACA3F0A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Investisseur grade</w:t>
      </w:r>
      <w:r w:rsidRPr="000A6C55">
        <w:t xml:space="preserve"> (niveau investisseur) — formulation indiquant une licence renforcée, acceptable pour un investisseur exigeant (durée, garanties, séquestre, etc.).</w:t>
      </w:r>
    </w:p>
  </w:footnote>
  <w:footnote w:id="39">
    <w:p w14:paraId="2BE12146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proofErr w:type="spellStart"/>
      <w:r w:rsidRPr="000A6C55">
        <w:rPr>
          <w:b/>
          <w:bCs/>
        </w:rPr>
        <w:t>Escrow</w:t>
      </w:r>
      <w:proofErr w:type="spellEnd"/>
      <w:r w:rsidRPr="000A6C55">
        <w:t xml:space="preserve"> (</w:t>
      </w:r>
      <w:r w:rsidRPr="000A6C55">
        <w:rPr>
          <w:i/>
          <w:iCs/>
        </w:rPr>
        <w:t>séquestre</w:t>
      </w:r>
      <w:r w:rsidRPr="000A6C55">
        <w:t>) — dépôt du code source chez un tiers de confiance, ne pouvant être libéré que selon des conditions strictes (faillite, manquement, etc.).</w:t>
      </w:r>
    </w:p>
  </w:footnote>
  <w:footnote w:id="40">
    <w:p w14:paraId="76C64E92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Data-room</w:t>
      </w:r>
      <w:r w:rsidRPr="000A6C55">
        <w:t xml:space="preserve"> (</w:t>
      </w:r>
      <w:r w:rsidRPr="000A6C55">
        <w:rPr>
          <w:i/>
          <w:iCs/>
        </w:rPr>
        <w:t>salle de données</w:t>
      </w:r>
      <w:r w:rsidRPr="000A6C55">
        <w:t>) — espace (souvent numérique) où sont rassemblés les documents confidentiels pour une due diligence (audit avant investissement ou cession).</w:t>
      </w:r>
    </w:p>
  </w:footnote>
  <w:footnote w:id="41">
    <w:p w14:paraId="30C13691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SPA</w:t>
      </w:r>
      <w:r w:rsidRPr="000A6C55">
        <w:t xml:space="preserve"> (</w:t>
      </w:r>
      <w:r w:rsidRPr="000A6C55">
        <w:rPr>
          <w:i/>
          <w:iCs/>
        </w:rPr>
        <w:t>Share Purchase Agreement</w:t>
      </w:r>
      <w:r w:rsidRPr="000A6C55">
        <w:t>) — contrat d’achat / de cession d’actions (ou de parts).</w:t>
      </w:r>
    </w:p>
  </w:footnote>
  <w:footnote w:id="42">
    <w:p w14:paraId="7F573881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Tag-</w:t>
      </w:r>
      <w:proofErr w:type="spellStart"/>
      <w:r w:rsidRPr="000A6C55">
        <w:rPr>
          <w:b/>
          <w:bCs/>
        </w:rPr>
        <w:t>along</w:t>
      </w:r>
      <w:proofErr w:type="spellEnd"/>
      <w:r w:rsidRPr="000A6C55">
        <w:rPr>
          <w:b/>
          <w:bCs/>
        </w:rPr>
        <w:t xml:space="preserve"> / drag-</w:t>
      </w:r>
      <w:proofErr w:type="spellStart"/>
      <w:r w:rsidRPr="000A6C55">
        <w:rPr>
          <w:b/>
          <w:bCs/>
        </w:rPr>
        <w:t>along</w:t>
      </w:r>
      <w:proofErr w:type="spellEnd"/>
      <w:r w:rsidRPr="000A6C55">
        <w:t xml:space="preserve"> — </w:t>
      </w:r>
      <w:r w:rsidRPr="000A6C55">
        <w:rPr>
          <w:i/>
          <w:iCs/>
        </w:rPr>
        <w:t>tag-</w:t>
      </w:r>
      <w:proofErr w:type="spellStart"/>
      <w:r w:rsidRPr="000A6C55">
        <w:rPr>
          <w:i/>
          <w:iCs/>
        </w:rPr>
        <w:t>along</w:t>
      </w:r>
      <w:proofErr w:type="spellEnd"/>
      <w:r w:rsidRPr="000A6C55">
        <w:t xml:space="preserve"> : droit de sortie conjointe (suivre un vendeur majoritaire) ; </w:t>
      </w:r>
      <w:r w:rsidRPr="000A6C55">
        <w:rPr>
          <w:i/>
          <w:iCs/>
        </w:rPr>
        <w:t>drag-</w:t>
      </w:r>
      <w:proofErr w:type="spellStart"/>
      <w:r w:rsidRPr="000A6C55">
        <w:rPr>
          <w:i/>
          <w:iCs/>
        </w:rPr>
        <w:t>along</w:t>
      </w:r>
      <w:proofErr w:type="spellEnd"/>
      <w:r w:rsidRPr="000A6C55">
        <w:t xml:space="preserve"> : droit d’entraînement (obliger les minoritaires à vendre avec le majoritaire).</w:t>
      </w:r>
    </w:p>
  </w:footnote>
  <w:footnote w:id="43">
    <w:p w14:paraId="501FB947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Wind-down</w:t>
      </w:r>
      <w:r w:rsidRPr="000A6C55">
        <w:t xml:space="preserve"> — période ordonnée de fin d’activité ou de migration des clients après résiliation d’une licence ou d’un service.</w:t>
      </w:r>
    </w:p>
  </w:footnote>
  <w:footnote w:id="44">
    <w:p w14:paraId="6C13C1EA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Lock-up</w:t>
      </w:r>
      <w:r w:rsidRPr="000A6C55">
        <w:t xml:space="preserve"> — période pendant laquelle certaines opérations (cession, résiliation, etc.) sont gelées ou restreintes.</w:t>
      </w:r>
    </w:p>
  </w:footnote>
  <w:footnote w:id="45">
    <w:p w14:paraId="4D032824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NDA</w:t>
      </w:r>
      <w:r w:rsidRPr="000A6C55">
        <w:t xml:space="preserve"> (</w:t>
      </w:r>
      <w:r w:rsidRPr="000A6C55">
        <w:rPr>
          <w:i/>
          <w:iCs/>
        </w:rPr>
        <w:t>Non-Disclosure Agreement</w:t>
      </w:r>
      <w:r w:rsidRPr="000A6C55">
        <w:t>) — accord de confidentialité.</w:t>
      </w:r>
    </w:p>
  </w:footnote>
  <w:footnote w:id="46">
    <w:p w14:paraId="0D27C9EB" w14:textId="77777777" w:rsidR="00A6309D" w:rsidRPr="000A6C55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Stack</w:t>
      </w:r>
      <w:r w:rsidRPr="000A6C55">
        <w:t xml:space="preserve"> (</w:t>
      </w:r>
      <w:r w:rsidRPr="000A6C55">
        <w:rPr>
          <w:i/>
          <w:iCs/>
        </w:rPr>
        <w:t>socle / pile technique</w:t>
      </w:r>
      <w:r w:rsidRPr="000A6C55">
        <w:t>) — ensemble des technologies utilisées pour construire le logiciel (langages, bases de données, hébergeurs, etc.).</w:t>
      </w:r>
    </w:p>
  </w:footnote>
  <w:footnote w:id="47">
    <w:p w14:paraId="4A79F1DF" w14:textId="77777777" w:rsidR="00A6309D" w:rsidRPr="00F615DF" w:rsidRDefault="00A6309D" w:rsidP="00A6309D">
      <w:pPr>
        <w:pStyle w:val="Notedebasdepage"/>
      </w:pPr>
      <w:r w:rsidRPr="000A6C55">
        <w:rPr>
          <w:rStyle w:val="Appelnotedebasdep"/>
        </w:rPr>
        <w:footnoteRef/>
      </w:r>
      <w:r w:rsidRPr="000A6C55">
        <w:t xml:space="preserve"> </w:t>
      </w:r>
      <w:r w:rsidRPr="000A6C55">
        <w:rPr>
          <w:b/>
          <w:bCs/>
        </w:rPr>
        <w:t>OSS</w:t>
      </w:r>
      <w:r w:rsidRPr="000A6C55">
        <w:t xml:space="preserve"> (</w:t>
      </w:r>
      <w:r w:rsidRPr="000A6C55">
        <w:rPr>
          <w:i/>
          <w:iCs/>
        </w:rPr>
        <w:t>Open Source Software</w:t>
      </w:r>
      <w:r w:rsidRPr="000A6C55">
        <w:t>) — logiciels libres / open source, soumis à des licences particulières qu’il faut respecter dans l’exploitation et la cession.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F1359" w14:textId="77777777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rPr>
        <w:noProof/>
      </w:rPr>
      <w:drawing>
        <wp:inline distT="0" distB="0" distL="0" distR="0" wp14:anchorId="243E0A04" wp14:editId="4934E747">
          <wp:extent cx="341631" cy="333375"/>
          <wp:effectExtent l="0" t="0" r="0" b="0"/>
          <wp:docPr id="967049734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EFBF399" wp14:editId="6F9D6073">
          <wp:extent cx="1285875" cy="186147"/>
          <wp:effectExtent l="0" t="0" r="0" b="0"/>
          <wp:docPr id="98801301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fldSimple w:instr=" NUMPAGES   \* MERGEFORMAT ">
      <w: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55AE7" w14:textId="77777777" w:rsidR="001E172D" w:rsidRDefault="001E172D">
    <w:pPr>
      <w:pStyle w:val="En-tte"/>
    </w:pPr>
    <w:r w:rsidRPr="00B71341">
      <w:rPr>
        <w:noProof/>
      </w:rPr>
      <w:drawing>
        <wp:inline distT="0" distB="0" distL="0" distR="0" wp14:anchorId="575075A2" wp14:editId="44BDAE21">
          <wp:extent cx="3105150" cy="743748"/>
          <wp:effectExtent l="0" t="0" r="0" b="0"/>
          <wp:docPr id="604268877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E62FF"/>
    <w:multiLevelType w:val="hybridMultilevel"/>
    <w:tmpl w:val="AB56AAB4"/>
    <w:lvl w:ilvl="0" w:tplc="D286D66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8" w15:restartNumberingAfterBreak="0">
    <w:nsid w:val="33AB53D8"/>
    <w:multiLevelType w:val="hybridMultilevel"/>
    <w:tmpl w:val="A0485A78"/>
    <w:lvl w:ilvl="0" w:tplc="8C064D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4280C"/>
    <w:multiLevelType w:val="hybridMultilevel"/>
    <w:tmpl w:val="9B709902"/>
    <w:lvl w:ilvl="0" w:tplc="8C94791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A576EC"/>
    <w:multiLevelType w:val="hybridMultilevel"/>
    <w:tmpl w:val="A2923C9C"/>
    <w:lvl w:ilvl="0" w:tplc="4A1A3034">
      <w:start w:val="1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5"/>
  </w:num>
  <w:num w:numId="21" w16cid:durableId="1893810317">
    <w:abstractNumId w:val="9"/>
  </w:num>
  <w:num w:numId="22" w16cid:durableId="533347365">
    <w:abstractNumId w:val="7"/>
  </w:num>
  <w:num w:numId="23" w16cid:durableId="963537378">
    <w:abstractNumId w:val="10"/>
  </w:num>
  <w:num w:numId="24" w16cid:durableId="1384519529">
    <w:abstractNumId w:val="8"/>
  </w:num>
  <w:num w:numId="25" w16cid:durableId="317925457">
    <w:abstractNumId w:val="6"/>
  </w:num>
  <w:num w:numId="26" w16cid:durableId="211616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9D"/>
    <w:rsid w:val="0000432B"/>
    <w:rsid w:val="00086A4C"/>
    <w:rsid w:val="00111E4F"/>
    <w:rsid w:val="001E172D"/>
    <w:rsid w:val="001F1119"/>
    <w:rsid w:val="00295127"/>
    <w:rsid w:val="003377BB"/>
    <w:rsid w:val="003E6A8C"/>
    <w:rsid w:val="003F5280"/>
    <w:rsid w:val="004C37EF"/>
    <w:rsid w:val="00531A57"/>
    <w:rsid w:val="00535583"/>
    <w:rsid w:val="00680EB1"/>
    <w:rsid w:val="006A16F2"/>
    <w:rsid w:val="0072207C"/>
    <w:rsid w:val="00785C94"/>
    <w:rsid w:val="00804D8E"/>
    <w:rsid w:val="00A15359"/>
    <w:rsid w:val="00A31694"/>
    <w:rsid w:val="00A6309D"/>
    <w:rsid w:val="00AF510A"/>
    <w:rsid w:val="00B71341"/>
    <w:rsid w:val="00BB0C79"/>
    <w:rsid w:val="00BB17D7"/>
    <w:rsid w:val="00DC059A"/>
    <w:rsid w:val="00F2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6C4D5"/>
  <w15:docId w15:val="{4141294E-ED71-44F5-871A-21F9CB80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309D"/>
    <w:rPr>
      <w:lang w:val="fr-FR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04D8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04D8E"/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uiPriority w:val="9"/>
    <w:unhideWhenUsed/>
    <w:qFormat/>
    <w:rsid w:val="001E172D"/>
    <w:pPr>
      <w:spacing w:after="0"/>
    </w:p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680EB1"/>
  </w:style>
  <w:style w:type="character" w:customStyle="1" w:styleId="NotedebasdepageCar">
    <w:name w:val="Note de bas de page Car"/>
    <w:basedOn w:val="Policepardfaut"/>
    <w:link w:val="Notedebasdepage"/>
    <w:uiPriority w:val="9"/>
    <w:rsid w:val="001E172D"/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BB0C79"/>
    <w:pPr>
      <w:spacing w:after="0"/>
      <w:ind w:left="238"/>
    </w:p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spacing w:after="0"/>
      <w:ind w:left="482"/>
    </w:p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  <w:spacing w:after="0"/>
      <w:contextualSpacing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ele_aimedia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modele_aimediart.dotx</Template>
  <TotalTime>15</TotalTime>
  <Pages>14</Pages>
  <Words>2997</Words>
  <Characters>16280</Characters>
  <Application>Microsoft Office Word</Application>
  <DocSecurity>0</DocSecurity>
  <Lines>525</Lines>
  <Paragraphs>428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</dc:creator>
  <cp:keywords/>
  <cp:lastModifiedBy>Fabien DUPONT</cp:lastModifiedBy>
  <cp:revision>2</cp:revision>
  <dcterms:created xsi:type="dcterms:W3CDTF">2026-07-25T06:49:00Z</dcterms:created>
  <dcterms:modified xsi:type="dcterms:W3CDTF">2026-07-25T08:36:00Z</dcterms:modified>
</cp:coreProperties>
</file>