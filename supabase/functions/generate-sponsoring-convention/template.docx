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2500" w:type="pct"/>
            <w:vAlign w:val="center"/>
          </w:tcPr>
          <w:p w14:paraId="3108F4EF" w14:textId="47CD7751" w:rsidR="00662CDA" w:rsidRDefault="005B0148" w:rsidP="008748F9">
            <w:r>
              <w:rPr>
                <w:noProof/>
              </w:rPr>
              <w:drawing>
                <wp:inline distT="0" distB="0" distL="0" distR="0" wp14:anchorId="306737D1" wp14:editId="512DFF36">
                  <wp:extent cx="1989734" cy="476529"/>
                  <wp:effectExtent l="0" t="0" r="0" b="0"/>
                  <wp:docPr id="55548481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484815" name="Image 5554848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761" cy="481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A1B2C3D4" w14:textId="77777777" w:rsidR="00662CDA" w:rsidRDefault="005B0148" w:rsidP="008748F9">
            <w:pPr>
              <w:jc w:val="right"/>
            </w:pPr>
            <!--AGENCY_LOGO_PLACEHOLDER-->
          </w:p>
        </w:tc>
      </w:tr>
    </w:tbl>
    <w:p w14:paraId="78FBD093" w14:textId="38EF8A32" w:rsidR="00991E8A" w:rsidRPr="00991E8A" w:rsidRDefault="00991E8A" w:rsidP="00991E8A">
      <w:pPr>
        <w:pStyle w:val="Titre"/>
      </w:pPr>
      <w:r>
        <w:t>C</w:t>
      </w:r>
      <w:r w:rsidRPr="00991E8A">
        <w:t xml:space="preserve">onvention de sponsoring </w:t>
      </w:r>
    </w:p>
    <w:p w14:paraId="2F32513A" w14:textId="77777777" w:rsidR="005B0148" w:rsidRDefault="005B0148" w:rsidP="00991E8A">
      <w:pPr>
        <w:rPr>
          <w:b/>
          <w:bCs/>
        </w:rPr>
      </w:pPr>
    </w:p>
    <w:p w14:paraId="6F7D9042" w14:textId="7CA05D90" w:rsidR="00991E8A" w:rsidRPr="00991E8A" w:rsidRDefault="00991E8A" w:rsidP="00991E8A">
      <w:r w:rsidRPr="00991E8A">
        <w:rPr>
          <w:b/>
          <w:bCs/>
        </w:rPr>
        <w:t>ENTRE LES SOUSSIGNÉS :</w:t>
      </w:r>
    </w:p>
    <w:p w14:paraId="3F1433BB" w14:textId="4968F9F4" w:rsidR="00991E8A" w:rsidRPr="00991E8A" w:rsidRDefault="00991E8A" w:rsidP="00991E8A">
      <w:pPr>
        <w:numPr>
          <w:ilvl w:val="0"/>
          <w:numId w:val="41"/>
        </w:numPr>
      </w:pPr>
      <w:r w:rsidRPr="00991E8A">
        <w:rPr>
          <w:b/>
          <w:bCs/>
        </w:rPr>
        <w:t xml:space="preserve">[Nom de </w:t>
      </w:r>
      <w:r>
        <w:rPr>
          <w:b/>
          <w:bCs/>
        </w:rPr>
        <w:t>l’agency</w:t>
      </w:r>
      <w:r w:rsidRPr="00991E8A">
        <w:rPr>
          <w:b/>
          <w:bCs/>
        </w:rPr>
        <w:t>]</w:t>
      </w:r>
      <w:r w:rsidRPr="00991E8A">
        <w:t>, association loi 1901 dont le siège social est situé au [Adresse]</w:t>
      </w:r>
      <w:r>
        <w:t>+[zipcode] + [city]</w:t>
      </w:r>
      <w:r w:rsidRPr="00991E8A">
        <w:t xml:space="preserve">, immatriculée sous le numéro SIRET [Numéro], représentée par [Nom du représentant], en sa qualité de [Président(e), etc.], ci-après dénommée </w:t>
      </w:r>
      <w:r w:rsidRPr="00991E8A">
        <w:rPr>
          <w:b/>
          <w:bCs/>
        </w:rPr>
        <w:t>« le Bénéficiaire »</w:t>
      </w:r>
      <w:r w:rsidRPr="00991E8A">
        <w:t>.</w:t>
      </w:r>
    </w:p>
    <w:p w14:paraId="05115B3D" w14:textId="6DCA6B50" w:rsidR="00991E8A" w:rsidRPr="00991E8A" w:rsidRDefault="00E0380F" w:rsidP="00991E8A">
      <w:pPr>
        <w:numPr>
          <w:ilvl w:val="0"/>
          <w:numId w:val="41"/>
        </w:numPr>
      </w:pPr>
      <w:r>
        <w:rPr>
          <w:b/>
          <w:bCs/>
        </w:rPr>
        <w:t>AIMEDIart</w:t>
      </w:r>
      <w:r w:rsidR="00991E8A" w:rsidRPr="00991E8A">
        <w:t xml:space="preserve">, </w:t>
      </w:r>
      <w:r>
        <w:t>S.A.S</w:t>
      </w:r>
      <w:r w:rsidR="00991E8A" w:rsidRPr="00991E8A">
        <w:t xml:space="preserve">, au capital de </w:t>
      </w:r>
      <w:r>
        <w:t>10000 €</w:t>
      </w:r>
      <w:r w:rsidR="00991E8A" w:rsidRPr="00991E8A">
        <w:t xml:space="preserve">, dont le siège social est au </w:t>
      </w:r>
      <w:r>
        <w:t>9 rue des Bagrasses – 57420 VERNY</w:t>
      </w:r>
      <w:r w:rsidR="00991E8A" w:rsidRPr="00991E8A">
        <w:t xml:space="preserve">, immatriculée </w:t>
      </w:r>
      <w:r w:rsidRPr="00991E8A">
        <w:t xml:space="preserve">sous le numéro SIRET </w:t>
      </w:r>
      <w:r>
        <w:t>XXX XXX XXX XXXXX</w:t>
      </w:r>
      <w:r w:rsidR="00991E8A" w:rsidRPr="00991E8A">
        <w:t xml:space="preserve">, représentée par </w:t>
      </w:r>
      <w:r>
        <w:t>Fabien Dupont</w:t>
      </w:r>
      <w:r w:rsidR="00991E8A" w:rsidRPr="00991E8A">
        <w:t xml:space="preserve">, en sa qualité de </w:t>
      </w:r>
      <w:r>
        <w:t>Président</w:t>
      </w:r>
      <w:r w:rsidR="00991E8A" w:rsidRPr="00991E8A">
        <w:t xml:space="preserve">, ci-après dénommée </w:t>
      </w:r>
      <w:r w:rsidR="00991E8A" w:rsidRPr="00991E8A">
        <w:rPr>
          <w:b/>
          <w:bCs/>
        </w:rPr>
        <w:t>« le Sponsor »</w:t>
      </w:r>
      <w:r w:rsidR="00991E8A" w:rsidRPr="00991E8A">
        <w:t>.</w:t>
      </w:r>
    </w:p>
    <w:p w14:paraId="05E5DF86" w14:textId="77777777" w:rsidR="00991E8A" w:rsidRPr="00991E8A" w:rsidRDefault="00991E8A" w:rsidP="00991E8A">
      <w:r w:rsidRPr="00991E8A">
        <w:rPr>
          <w:b/>
          <w:bCs/>
        </w:rPr>
        <w:t>IL A ÉTÉ CONVENU CE QUI SUIT :</w:t>
      </w:r>
    </w:p>
    <w:p w14:paraId="5EBCB92C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1 : Objet du contrat</w:t>
      </w:r>
    </w:p>
    <w:p w14:paraId="0918AE3F" w14:textId="208BF34C" w:rsidR="00991E8A" w:rsidRPr="00991E8A" w:rsidRDefault="00991E8A" w:rsidP="005B0148">
      <w:pPr>
        <w:ind w:left="864"/>
      </w:pPr>
      <w:r w:rsidRPr="00991E8A">
        <w:t xml:space="preserve">Le présent contrat a pour objet de définir les conditions dans lesquelles le Sponsor apporte un soutien financier au Bénéficiaire, dans le cadre de </w:t>
      </w:r>
      <w:r w:rsidR="00556227">
        <w:t>ses activités</w:t>
      </w:r>
      <w:r w:rsidRPr="00991E8A">
        <w:t>.</w:t>
      </w:r>
    </w:p>
    <w:p w14:paraId="12E15186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2 : Obligations du Sponsor</w:t>
      </w:r>
    </w:p>
    <w:p w14:paraId="706959CB" w14:textId="0DDCB47E" w:rsidR="00991E8A" w:rsidRPr="00991E8A" w:rsidRDefault="00991E8A" w:rsidP="005B0148">
      <w:pPr>
        <w:ind w:left="864"/>
      </w:pPr>
      <w:r w:rsidRPr="00991E8A">
        <w:t xml:space="preserve">Le Sponsor s'engage à mettre à disposition </w:t>
      </w:r>
      <w:r w:rsidR="00556227">
        <w:t xml:space="preserve">un abonnement </w:t>
      </w:r>
      <w:r w:rsidR="001145B8" w:rsidRPr="001145B8">
        <w:rPr>
          <w:b/>
          <w:bCs/>
        </w:rPr>
        <w:t>[commercial_plan_code]</w:t>
      </w:r>
      <w:r w:rsidR="001145B8">
        <w:t xml:space="preserve"> </w:t>
      </w:r>
      <w:r w:rsidR="00556227">
        <w:t>préférentiel pour une durée d’1 an</w:t>
      </w:r>
      <w:r w:rsidR="001145B8">
        <w:t>.</w:t>
      </w:r>
      <w:r w:rsidR="001145B8">
        <w:br/>
        <w:t>La valeur</w:t>
      </w:r>
      <w:r w:rsidRPr="00991E8A">
        <w:t xml:space="preserve"> </w:t>
      </w:r>
      <w:r w:rsidR="001145B8">
        <w:t>de la remise consentie est fixée à</w:t>
      </w:r>
      <w:r w:rsidR="001F7DED">
        <w:t xml:space="preserve"> un montant annuel TTC de</w:t>
      </w:r>
      <w:r w:rsidR="001145B8">
        <w:t xml:space="preserve"> </w:t>
      </w:r>
      <w:r w:rsidRPr="00991E8A">
        <w:t>[</w:t>
      </w:r>
      <w:r w:rsidR="001F7DED" w:rsidRPr="001F7DED">
        <w:t>discount_amount_eur</w:t>
      </w:r>
      <w:r w:rsidR="001F7DED">
        <w:t xml:space="preserve"> x 12</w:t>
      </w:r>
      <w:r w:rsidRPr="00991E8A">
        <w:t>] €.</w:t>
      </w:r>
    </w:p>
    <w:p w14:paraId="14A6AF7E" w14:textId="522DFAB9" w:rsidR="00991E8A" w:rsidRPr="00991E8A" w:rsidRDefault="005B0148" w:rsidP="005B0148">
      <w:pPr>
        <w:ind w:left="864"/>
      </w:pPr>
      <w:r>
        <w:t>La remise souscrite est conditionnée à la signature de la présente convention</w:t>
      </w:r>
      <w:r w:rsidR="00991E8A" w:rsidRPr="00991E8A">
        <w:t>.</w:t>
      </w:r>
    </w:p>
    <w:p w14:paraId="59A73A3B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3 : Obligations du Bénéficiaire (Les contreparties)</w:t>
      </w:r>
    </w:p>
    <w:p w14:paraId="7F71D1E1" w14:textId="77777777" w:rsidR="00991E8A" w:rsidRPr="00991E8A" w:rsidRDefault="00991E8A" w:rsidP="005B0148">
      <w:pPr>
        <w:ind w:left="864"/>
      </w:pPr>
      <w:r w:rsidRPr="00991E8A">
        <w:t>En contrepartie du soutien apporté, le Bénéficiaire s'engage à assurer la promotion de la marque du Sponsor via les supports suivants :</w:t>
      </w:r>
    </w:p>
    <w:p w14:paraId="4C8DACE2" w14:textId="4CFAD9CF" w:rsidR="00991E8A" w:rsidRPr="00991E8A" w:rsidRDefault="00991E8A" w:rsidP="005B0148">
      <w:pPr>
        <w:numPr>
          <w:ilvl w:val="0"/>
          <w:numId w:val="43"/>
        </w:numPr>
        <w:tabs>
          <w:tab w:val="clear" w:pos="720"/>
          <w:tab w:val="num" w:pos="1584"/>
        </w:tabs>
        <w:ind w:left="1584"/>
      </w:pPr>
      <w:r w:rsidRPr="00991E8A">
        <w:t>Apposition du logo sur</w:t>
      </w:r>
      <w:r w:rsidR="005B0148">
        <w:t xml:space="preserve"> tous</w:t>
      </w:r>
      <w:r w:rsidRPr="00991E8A">
        <w:t xml:space="preserve"> les supports </w:t>
      </w:r>
      <w:r w:rsidR="005B0148">
        <w:t>utilisés lors des expositions</w:t>
      </w:r>
      <w:r w:rsidRPr="00991E8A">
        <w:t>.</w:t>
      </w:r>
    </w:p>
    <w:p w14:paraId="722E3596" w14:textId="77777777" w:rsidR="00991E8A" w:rsidRPr="00991E8A" w:rsidRDefault="00991E8A" w:rsidP="005B0148">
      <w:pPr>
        <w:numPr>
          <w:ilvl w:val="0"/>
          <w:numId w:val="43"/>
        </w:numPr>
        <w:tabs>
          <w:tab w:val="clear" w:pos="720"/>
          <w:tab w:val="num" w:pos="1584"/>
        </w:tabs>
        <w:ind w:left="1584"/>
      </w:pPr>
      <w:r w:rsidRPr="00991E8A">
        <w:t>Citation du Sponsor par le speaker lors de l'événement.</w:t>
      </w:r>
    </w:p>
    <w:p w14:paraId="71CAB360" w14:textId="68BC1CAD" w:rsidR="00991E8A" w:rsidRPr="00991E8A" w:rsidRDefault="005B0148" w:rsidP="005B0148">
      <w:pPr>
        <w:numPr>
          <w:ilvl w:val="0"/>
          <w:numId w:val="43"/>
        </w:numPr>
        <w:tabs>
          <w:tab w:val="clear" w:pos="720"/>
          <w:tab w:val="num" w:pos="1584"/>
        </w:tabs>
        <w:ind w:left="1584"/>
      </w:pPr>
      <w:r>
        <w:t>I</w:t>
      </w:r>
      <w:r w:rsidR="00991E8A" w:rsidRPr="00991E8A">
        <w:t>nsertion dans la newsletter</w:t>
      </w:r>
      <w:r>
        <w:t xml:space="preserve"> et </w:t>
      </w:r>
      <w:r w:rsidR="00991E8A" w:rsidRPr="00991E8A">
        <w:t>présence sur les réseaux sociaux.</w:t>
      </w:r>
    </w:p>
    <w:p w14:paraId="08505BB2" w14:textId="77777777" w:rsidR="00991E8A" w:rsidRPr="00991E8A" w:rsidRDefault="00991E8A" w:rsidP="005B0148">
      <w:pPr>
        <w:numPr>
          <w:ilvl w:val="0"/>
          <w:numId w:val="43"/>
        </w:numPr>
        <w:tabs>
          <w:tab w:val="clear" w:pos="720"/>
          <w:tab w:val="num" w:pos="1584"/>
        </w:tabs>
        <w:ind w:left="1584"/>
      </w:pPr>
      <w:r w:rsidRPr="00991E8A">
        <w:rPr>
          <w:i/>
          <w:iCs/>
        </w:rPr>
        <w:t>Important :</w:t>
      </w:r>
      <w:r w:rsidRPr="00991E8A">
        <w:t xml:space="preserve"> Le Bénéficiaire s'engage à fournir une facture correspondant à cette prestation.</w:t>
      </w:r>
    </w:p>
    <w:p w14:paraId="0DDA6BD9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4 : Durée du contrat</w:t>
      </w:r>
    </w:p>
    <w:p w14:paraId="0F680F72" w14:textId="65917AED" w:rsidR="00991E8A" w:rsidRPr="00991E8A" w:rsidRDefault="00991E8A" w:rsidP="005B0148">
      <w:pPr>
        <w:ind w:left="864"/>
      </w:pPr>
      <w:r w:rsidRPr="00991E8A">
        <w:t xml:space="preserve">Le présent contrat est conclu pour une durée </w:t>
      </w:r>
      <w:r w:rsidR="005B0148">
        <w:t>de 1 (un) an</w:t>
      </w:r>
      <w:r w:rsidRPr="00991E8A">
        <w:t>, prenant effet le [</w:t>
      </w:r>
      <w:r w:rsidR="005B0148" w:rsidRPr="005B0148">
        <w:t>subscription.started_at</w:t>
      </w:r>
      <w:r w:rsidRPr="00991E8A">
        <w:t>] et se terminant le [</w:t>
      </w:r>
      <w:r w:rsidR="005B0148" w:rsidRPr="005B0148">
        <w:t>subscription.expires_at</w:t>
      </w:r>
      <w:r w:rsidRPr="00991E8A">
        <w:t>].</w:t>
      </w:r>
    </w:p>
    <w:p w14:paraId="262530F4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5 : Propriété intellectuelle</w:t>
      </w:r>
    </w:p>
    <w:p w14:paraId="7BD3BE61" w14:textId="77777777" w:rsidR="00991E8A" w:rsidRPr="00991E8A" w:rsidRDefault="00991E8A" w:rsidP="005B0148">
      <w:pPr>
        <w:ind w:left="864"/>
      </w:pPr>
      <w:r w:rsidRPr="00991E8A">
        <w:t>Le Sponsor autorise le Bénéficiaire à utiliser son nom, son logo et ses signes distinctifs uniquement dans le cadre des actions de communication prévues par le présent contrat.</w:t>
      </w:r>
    </w:p>
    <w:p w14:paraId="053B82DB" w14:textId="77777777" w:rsidR="00991E8A" w:rsidRPr="00991E8A" w:rsidRDefault="00991E8A" w:rsidP="005B0148">
      <w:pPr>
        <w:numPr>
          <w:ilvl w:val="0"/>
          <w:numId w:val="40"/>
        </w:numPr>
        <w:tabs>
          <w:tab w:val="num" w:pos="1224"/>
        </w:tabs>
        <w:ind w:left="792"/>
        <w:rPr>
          <w:b/>
          <w:bCs/>
        </w:rPr>
      </w:pPr>
      <w:r w:rsidRPr="00991E8A">
        <w:rPr>
          <w:b/>
          <w:bCs/>
        </w:rPr>
        <w:t>Article 6 : Litiges</w:t>
      </w:r>
    </w:p>
    <w:p w14:paraId="5717C986" w14:textId="7CC14329" w:rsidR="00991E8A" w:rsidRPr="00991E8A" w:rsidRDefault="00991E8A" w:rsidP="005B0148">
      <w:pPr>
        <w:ind w:left="864"/>
      </w:pPr>
      <w:r w:rsidRPr="00991E8A">
        <w:t xml:space="preserve">En cas de désaccord, les parties s'engagent à privilégier une résolution à l'amiable. À défaut, le litige sera porté devant le tribunal compétent </w:t>
      </w:r>
      <w:r w:rsidR="005B0148">
        <w:t>du siège du sponsor</w:t>
      </w:r>
      <w:r w:rsidRPr="00991E8A">
        <w:t>.</w:t>
      </w:r>
    </w:p>
    <w:p w14:paraId="3E17F892" w14:textId="51FD4C83" w:rsidR="00991E8A" w:rsidRDefault="00991E8A" w:rsidP="00DF30E7">
      <w:pPr>
        <w:ind w:left="864"/>
      </w:pPr>
      <w:r w:rsidRPr="00991E8A">
        <w:t xml:space="preserve">Fait à </w:t>
      </w:r>
      <w:r w:rsidR="005B0148">
        <w:t>VERNY</w:t>
      </w:r>
      <w:r w:rsidRPr="00991E8A">
        <w:t>, le [Date</w:t>
      </w:r>
      <w:r w:rsidR="005B0148">
        <w:t xml:space="preserve"> du jour</w:t>
      </w:r>
      <w:r w:rsidRPr="00991E8A">
        <w:t>], en deux exemplaires originaux.</w:t>
      </w:r>
    </w:p>
    <w:p w14:paraId="09F644B1" w14:textId="77777777" w:rsidR="005B0148" w:rsidRDefault="005B0148" w:rsidP="008748F9"/>
    <w:p w14:paraId="3F125198" w14:textId="77777777" w:rsidR="005B0148" w:rsidRDefault="005B0148" w:rsidP="008748F9">
      <w:pPr>
        <w:sectPr w:rsidR="005B0148" w:rsidSect="00F01863">
          <w:headerReference w:type="default" r:id="rId8"/>
          <w:footerReference w:type="default" r:id="rId9"/>
          <w:pgSz w:w="11906" w:h="16838"/>
          <w:pgMar w:top="1418" w:right="851" w:bottom="1418" w:left="1418" w:header="709" w:footer="709" w:gutter="0"/>
          <w:cols w:space="708"/>
          <w:docGrid w:linePitch="360"/>
        </w:sectPr>
      </w:pPr>
    </w:p>
    <w:p w14:paraId="2AF0EBA3" w14:textId="7698A883" w:rsidR="005B0148" w:rsidRDefault="005B0148" w:rsidP="005B0148">
      <w:pPr>
        <w:ind w:left="993"/>
      </w:pPr>
      <w:r>
        <w:t>Signature et tampon du bénéficiaire</w:t>
      </w:r>
    </w:p>
    <w:p w14:paraId="12A5CC30" w14:textId="7D971477" w:rsidR="00DF30E7" w:rsidRDefault="00DF30E7" w:rsidP="00DF30E7">
      <w:pPr>
        <w:ind w:left="709"/>
        <w:jc w:val="center"/>
      </w:pPr>
      <w:r w:rsidRPr="00991E8A">
        <w:t>[Nom du représentant]</w:t>
      </w:r>
    </w:p>
    <w:p w14:paraId="768DB0F9" w14:textId="0F1AE258" w:rsidR="005B0148" w:rsidRDefault="005B0148" w:rsidP="005B0148">
      <w:pPr>
        <w:ind w:left="993"/>
      </w:pPr>
      <w:r>
        <w:br w:type="column"/>
      </w:r>
      <w:r>
        <w:t xml:space="preserve">Signature et tampon du </w:t>
      </w:r>
      <w:r w:rsidR="00DF30E7">
        <w:t xml:space="preserve">Président </w:t>
      </w:r>
    </w:p>
    <w:p w14:paraId="1EB9A9C0" w14:textId="42963905" w:rsidR="00DF30E7" w:rsidRDefault="00DF30E7" w:rsidP="00DF30E7">
      <w:pPr>
        <w:jc w:val="center"/>
      </w:pPr>
      <w:r>
        <w:t>de la SAS AIMEDIArt</w:t>
      </w:r>
    </w:p>
    <w:p w14:paraId="15F98880" w14:textId="5235D87E" w:rsidR="00DF30E7" w:rsidRPr="008748F9" w:rsidRDefault="00DF30E7" w:rsidP="00DF30E7">
      <w:pPr>
        <w:jc w:val="center"/>
      </w:pPr>
      <w:r>
        <w:t>Fabien DUPONT</w:t>
      </w:r>
    </w:p>
    <w:sectPr w:rsidR="00DF30E7" w:rsidRPr="008748F9" w:rsidSect="005B0148">
      <w:type w:val="continuous"/>
      <w:pgSz w:w="11906" w:h="16838"/>
      <w:pgMar w:top="1418" w:right="851" w:bottom="1418" w:left="1418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873D" w14:textId="77777777" w:rsidR="00000649" w:rsidRDefault="00000649" w:rsidP="005D1864">
      <w:r>
        <w:separator/>
      </w:r>
    </w:p>
  </w:endnote>
  <w:endnote w:type="continuationSeparator" w:id="0">
    <w:p w14:paraId="30EFEB1B" w14:textId="77777777" w:rsidR="00000649" w:rsidRDefault="00000649" w:rsidP="005D1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2C33" w14:textId="415BDFAA" w:rsidR="005D1864" w:rsidRDefault="005D1864" w:rsidP="005D1864">
    <w:pPr>
      <w:pStyle w:val="Pieddepage"/>
      <w:pBdr>
        <w:top w:val="single" w:sz="4" w:space="1" w:color="4472C4" w:themeColor="accent1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9BBB" w14:textId="77777777" w:rsidR="00000649" w:rsidRDefault="00000649" w:rsidP="005D1864">
      <w:r>
        <w:separator/>
      </w:r>
    </w:p>
  </w:footnote>
  <w:footnote w:type="continuationSeparator" w:id="0">
    <w:p w14:paraId="16516993" w14:textId="77777777" w:rsidR="00000649" w:rsidRDefault="00000649" w:rsidP="005D1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F4E8" w14:textId="77777777" w:rsidR="005D1864" w:rsidRDefault="005D1864" w:rsidP="00B1314D">
    <w:pPr>
      <w:pStyle w:val="En-tte"/>
      <w:pBdr>
        <w:bottom w:val="single" w:sz="4" w:space="1" w:color="auto"/>
      </w:pBdr>
      <w:tabs>
        <w:tab w:val="clear" w:pos="9072"/>
        <w:tab w:val="right" w:pos="9781"/>
      </w:tabs>
      <w:ind w:left="-709" w:right="-709"/>
    </w:pPr>
    <w:r>
      <w:tab/>
    </w:r>
    <w:r>
      <w:tab/>
    </w:r>
    <w:sdt>
      <w:sdtPr>
        <w:id w:val="-2021538226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/ </w:t>
        </w:r>
        <w:fldSimple w:instr=" NUMPAGES   \* MERGEFORMAT ">
          <w:r>
            <w:t>3</w:t>
          </w:r>
        </w:fldSimple>
      </w:sdtContent>
    </w:sdt>
  </w:p>
  <w:p w14:paraId="0B8F396F" w14:textId="77777777" w:rsidR="005D1864" w:rsidRDefault="005D186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F1D"/>
    <w:multiLevelType w:val="multilevel"/>
    <w:tmpl w:val="EF84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07AC"/>
    <w:multiLevelType w:val="multilevel"/>
    <w:tmpl w:val="E8D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591"/>
    <w:multiLevelType w:val="multilevel"/>
    <w:tmpl w:val="D8A0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F4076"/>
    <w:multiLevelType w:val="multilevel"/>
    <w:tmpl w:val="5E5A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35DF6"/>
    <w:multiLevelType w:val="multilevel"/>
    <w:tmpl w:val="FD7E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C18D8"/>
    <w:multiLevelType w:val="multilevel"/>
    <w:tmpl w:val="9BE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96B3D"/>
    <w:multiLevelType w:val="multilevel"/>
    <w:tmpl w:val="A2D6932E"/>
    <w:lvl w:ilvl="0">
      <w:start w:val="1"/>
      <w:numFmt w:val="bullet"/>
      <w:lvlText w:val=""/>
      <w:lvlJc w:val="left"/>
      <w:pPr>
        <w:tabs>
          <w:tab w:val="num" w:pos="12"/>
        </w:tabs>
        <w:ind w:left="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2"/>
        </w:tabs>
        <w:ind w:left="28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8191D"/>
    <w:multiLevelType w:val="multilevel"/>
    <w:tmpl w:val="5D1C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E56E0"/>
    <w:multiLevelType w:val="multilevel"/>
    <w:tmpl w:val="11E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4E7898"/>
    <w:multiLevelType w:val="multilevel"/>
    <w:tmpl w:val="48CA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19BB"/>
    <w:multiLevelType w:val="multilevel"/>
    <w:tmpl w:val="CFD00BE0"/>
    <w:lvl w:ilvl="0">
      <w:start w:val="1"/>
      <w:numFmt w:val="bullet"/>
      <w:lvlText w:val=""/>
      <w:lvlJc w:val="left"/>
      <w:pPr>
        <w:tabs>
          <w:tab w:val="num" w:pos="12"/>
        </w:tabs>
        <w:ind w:left="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2"/>
        </w:tabs>
        <w:ind w:left="28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231CA"/>
    <w:multiLevelType w:val="multilevel"/>
    <w:tmpl w:val="952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172C"/>
    <w:multiLevelType w:val="multilevel"/>
    <w:tmpl w:val="704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610D2"/>
    <w:multiLevelType w:val="multilevel"/>
    <w:tmpl w:val="E75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33CC4"/>
    <w:multiLevelType w:val="multilevel"/>
    <w:tmpl w:val="D6E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979DC"/>
    <w:multiLevelType w:val="multilevel"/>
    <w:tmpl w:val="840E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E507A"/>
    <w:multiLevelType w:val="hybridMultilevel"/>
    <w:tmpl w:val="8294E108"/>
    <w:lvl w:ilvl="0" w:tplc="0B9CCAE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B1927"/>
    <w:multiLevelType w:val="multilevel"/>
    <w:tmpl w:val="57E688A2"/>
    <w:lvl w:ilvl="0">
      <w:start w:val="1"/>
      <w:numFmt w:val="decimal"/>
      <w:pStyle w:val="Titre1"/>
      <w:lvlText w:val="%1."/>
      <w:lvlJc w:val="left"/>
      <w:pPr>
        <w:ind w:left="-72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0553DF5"/>
    <w:multiLevelType w:val="multilevel"/>
    <w:tmpl w:val="4196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13ACD"/>
    <w:multiLevelType w:val="multilevel"/>
    <w:tmpl w:val="0AA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115BF"/>
    <w:multiLevelType w:val="hybridMultilevel"/>
    <w:tmpl w:val="355EA3E2"/>
    <w:lvl w:ilvl="0" w:tplc="B91A9D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88443D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F7CC4"/>
    <w:multiLevelType w:val="multilevel"/>
    <w:tmpl w:val="701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F94416"/>
    <w:multiLevelType w:val="multilevel"/>
    <w:tmpl w:val="CFD00BE0"/>
    <w:lvl w:ilvl="0">
      <w:start w:val="1"/>
      <w:numFmt w:val="bullet"/>
      <w:lvlText w:val=""/>
      <w:lvlJc w:val="left"/>
      <w:pPr>
        <w:tabs>
          <w:tab w:val="num" w:pos="12"/>
        </w:tabs>
        <w:ind w:left="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2"/>
        </w:tabs>
        <w:ind w:left="28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55544"/>
    <w:multiLevelType w:val="multilevel"/>
    <w:tmpl w:val="9BE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C2AEB"/>
    <w:multiLevelType w:val="hybridMultilevel"/>
    <w:tmpl w:val="FA5E81E8"/>
    <w:lvl w:ilvl="0" w:tplc="46C8D06E">
      <w:start w:val="1"/>
      <w:numFmt w:val="decimal"/>
      <w:lvlText w:val="%1°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C0281"/>
    <w:multiLevelType w:val="multilevel"/>
    <w:tmpl w:val="9BEA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9F3984"/>
    <w:multiLevelType w:val="multilevel"/>
    <w:tmpl w:val="6B0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147D4"/>
    <w:multiLevelType w:val="multilevel"/>
    <w:tmpl w:val="8C180F84"/>
    <w:lvl w:ilvl="0">
      <w:start w:val="1"/>
      <w:numFmt w:val="bullet"/>
      <w:lvlText w:val=""/>
      <w:lvlJc w:val="left"/>
      <w:pPr>
        <w:tabs>
          <w:tab w:val="num" w:pos="12"/>
        </w:tabs>
        <w:ind w:left="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92"/>
        </w:tabs>
        <w:ind w:left="28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52"/>
        </w:tabs>
        <w:ind w:left="50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226755"/>
    <w:multiLevelType w:val="multilevel"/>
    <w:tmpl w:val="106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0900D0"/>
    <w:multiLevelType w:val="multilevel"/>
    <w:tmpl w:val="A280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6190B"/>
    <w:multiLevelType w:val="multilevel"/>
    <w:tmpl w:val="CF8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65F2A"/>
    <w:multiLevelType w:val="multilevel"/>
    <w:tmpl w:val="51F8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0E7184"/>
    <w:multiLevelType w:val="multilevel"/>
    <w:tmpl w:val="6AA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C562D"/>
    <w:multiLevelType w:val="multilevel"/>
    <w:tmpl w:val="834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7399C"/>
    <w:multiLevelType w:val="multilevel"/>
    <w:tmpl w:val="A5F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380465">
    <w:abstractNumId w:val="17"/>
  </w:num>
  <w:num w:numId="2" w16cid:durableId="691107283">
    <w:abstractNumId w:val="26"/>
  </w:num>
  <w:num w:numId="3" w16cid:durableId="1616910110">
    <w:abstractNumId w:val="31"/>
  </w:num>
  <w:num w:numId="4" w16cid:durableId="931429843">
    <w:abstractNumId w:val="7"/>
  </w:num>
  <w:num w:numId="5" w16cid:durableId="385951685">
    <w:abstractNumId w:val="20"/>
  </w:num>
  <w:num w:numId="6" w16cid:durableId="624045662">
    <w:abstractNumId w:val="2"/>
  </w:num>
  <w:num w:numId="7" w16cid:durableId="600719580">
    <w:abstractNumId w:val="0"/>
  </w:num>
  <w:num w:numId="8" w16cid:durableId="2056420779">
    <w:abstractNumId w:val="32"/>
  </w:num>
  <w:num w:numId="9" w16cid:durableId="2016305275">
    <w:abstractNumId w:val="3"/>
  </w:num>
  <w:num w:numId="10" w16cid:durableId="515849542">
    <w:abstractNumId w:val="4"/>
  </w:num>
  <w:num w:numId="11" w16cid:durableId="45371266">
    <w:abstractNumId w:val="16"/>
  </w:num>
  <w:num w:numId="12" w16cid:durableId="782305261">
    <w:abstractNumId w:val="24"/>
  </w:num>
  <w:num w:numId="13" w16cid:durableId="62291709">
    <w:abstractNumId w:val="28"/>
  </w:num>
  <w:num w:numId="14" w16cid:durableId="141041029">
    <w:abstractNumId w:val="1"/>
  </w:num>
  <w:num w:numId="15" w16cid:durableId="626618511">
    <w:abstractNumId w:val="11"/>
  </w:num>
  <w:num w:numId="16" w16cid:durableId="1245145152">
    <w:abstractNumId w:val="34"/>
  </w:num>
  <w:num w:numId="17" w16cid:durableId="621687579">
    <w:abstractNumId w:val="30"/>
  </w:num>
  <w:num w:numId="18" w16cid:durableId="1107778489">
    <w:abstractNumId w:val="19"/>
  </w:num>
  <w:num w:numId="19" w16cid:durableId="105122252">
    <w:abstractNumId w:val="12"/>
  </w:num>
  <w:num w:numId="20" w16cid:durableId="157115392">
    <w:abstractNumId w:val="15"/>
  </w:num>
  <w:num w:numId="21" w16cid:durableId="1731611250">
    <w:abstractNumId w:val="9"/>
  </w:num>
  <w:num w:numId="22" w16cid:durableId="796803837">
    <w:abstractNumId w:val="14"/>
  </w:num>
  <w:num w:numId="23" w16cid:durableId="355690868">
    <w:abstractNumId w:val="18"/>
  </w:num>
  <w:num w:numId="24" w16cid:durableId="497884000">
    <w:abstractNumId w:val="21"/>
  </w:num>
  <w:num w:numId="25" w16cid:durableId="1204513931">
    <w:abstractNumId w:val="27"/>
  </w:num>
  <w:num w:numId="26" w16cid:durableId="1240945956">
    <w:abstractNumId w:val="6"/>
  </w:num>
  <w:num w:numId="27" w16cid:durableId="1958097565">
    <w:abstractNumId w:val="29"/>
  </w:num>
  <w:num w:numId="28" w16cid:durableId="444155125">
    <w:abstractNumId w:val="33"/>
  </w:num>
  <w:num w:numId="29" w16cid:durableId="1719626757">
    <w:abstractNumId w:val="13"/>
  </w:num>
  <w:num w:numId="30" w16cid:durableId="695160331">
    <w:abstractNumId w:val="8"/>
  </w:num>
  <w:num w:numId="31" w16cid:durableId="28386170">
    <w:abstractNumId w:val="17"/>
  </w:num>
  <w:num w:numId="32" w16cid:durableId="1807968945">
    <w:abstractNumId w:val="17"/>
  </w:num>
  <w:num w:numId="33" w16cid:durableId="742601710">
    <w:abstractNumId w:val="17"/>
  </w:num>
  <w:num w:numId="34" w16cid:durableId="1710907840">
    <w:abstractNumId w:val="17"/>
  </w:num>
  <w:num w:numId="35" w16cid:durableId="937757504">
    <w:abstractNumId w:val="17"/>
  </w:num>
  <w:num w:numId="36" w16cid:durableId="1120566192">
    <w:abstractNumId w:val="22"/>
  </w:num>
  <w:num w:numId="37" w16cid:durableId="907349496">
    <w:abstractNumId w:val="10"/>
  </w:num>
  <w:num w:numId="38" w16cid:durableId="331567427">
    <w:abstractNumId w:val="17"/>
  </w:num>
  <w:num w:numId="39" w16cid:durableId="1817910748">
    <w:abstractNumId w:val="17"/>
  </w:num>
  <w:num w:numId="40" w16cid:durableId="352850747">
    <w:abstractNumId w:val="17"/>
  </w:num>
  <w:num w:numId="41" w16cid:durableId="1569878036">
    <w:abstractNumId w:val="23"/>
  </w:num>
  <w:num w:numId="42" w16cid:durableId="1047027213">
    <w:abstractNumId w:val="5"/>
  </w:num>
  <w:num w:numId="43" w16cid:durableId="940919973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fr-FR" w:vendorID="64" w:dllVersion="4096" w:nlCheck="1" w:checkStyle="0"/>
  <w:attachedTemplate r:id="rId1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8A"/>
    <w:rsid w:val="00000649"/>
    <w:rsid w:val="00052613"/>
    <w:rsid w:val="000A1FD5"/>
    <w:rsid w:val="000C66CC"/>
    <w:rsid w:val="000E5B4E"/>
    <w:rsid w:val="000F059C"/>
    <w:rsid w:val="001145B8"/>
    <w:rsid w:val="001805F2"/>
    <w:rsid w:val="001F7DED"/>
    <w:rsid w:val="00281D90"/>
    <w:rsid w:val="0029515C"/>
    <w:rsid w:val="00295914"/>
    <w:rsid w:val="002C0FC9"/>
    <w:rsid w:val="00313823"/>
    <w:rsid w:val="00321B12"/>
    <w:rsid w:val="00380E12"/>
    <w:rsid w:val="0038377D"/>
    <w:rsid w:val="003E1A09"/>
    <w:rsid w:val="00444413"/>
    <w:rsid w:val="00480B20"/>
    <w:rsid w:val="00486518"/>
    <w:rsid w:val="004F6D91"/>
    <w:rsid w:val="00502559"/>
    <w:rsid w:val="00503E10"/>
    <w:rsid w:val="00556227"/>
    <w:rsid w:val="00557B56"/>
    <w:rsid w:val="005B0148"/>
    <w:rsid w:val="005D1864"/>
    <w:rsid w:val="005D6F6E"/>
    <w:rsid w:val="00600786"/>
    <w:rsid w:val="006502D7"/>
    <w:rsid w:val="00662CDA"/>
    <w:rsid w:val="00674C25"/>
    <w:rsid w:val="006A5CF2"/>
    <w:rsid w:val="00701A18"/>
    <w:rsid w:val="00786B7B"/>
    <w:rsid w:val="007A1A5D"/>
    <w:rsid w:val="007A4F18"/>
    <w:rsid w:val="007C66DC"/>
    <w:rsid w:val="007D7245"/>
    <w:rsid w:val="007D7680"/>
    <w:rsid w:val="00800374"/>
    <w:rsid w:val="00863E86"/>
    <w:rsid w:val="008719D6"/>
    <w:rsid w:val="008748F9"/>
    <w:rsid w:val="008B4E9F"/>
    <w:rsid w:val="008B7F59"/>
    <w:rsid w:val="00926D74"/>
    <w:rsid w:val="00927CE9"/>
    <w:rsid w:val="0095335D"/>
    <w:rsid w:val="00956EB5"/>
    <w:rsid w:val="009643E9"/>
    <w:rsid w:val="009714B8"/>
    <w:rsid w:val="00991E8A"/>
    <w:rsid w:val="00997343"/>
    <w:rsid w:val="009E0DC8"/>
    <w:rsid w:val="009E5732"/>
    <w:rsid w:val="009F37A3"/>
    <w:rsid w:val="009F6BB8"/>
    <w:rsid w:val="00A23C85"/>
    <w:rsid w:val="00A30026"/>
    <w:rsid w:val="00A4620A"/>
    <w:rsid w:val="00A6205B"/>
    <w:rsid w:val="00A80F04"/>
    <w:rsid w:val="00A905B8"/>
    <w:rsid w:val="00A930B5"/>
    <w:rsid w:val="00AA0A29"/>
    <w:rsid w:val="00AB4AC1"/>
    <w:rsid w:val="00AE319D"/>
    <w:rsid w:val="00AF3D90"/>
    <w:rsid w:val="00B1314D"/>
    <w:rsid w:val="00B20563"/>
    <w:rsid w:val="00B569D1"/>
    <w:rsid w:val="00B84ED7"/>
    <w:rsid w:val="00BC12BE"/>
    <w:rsid w:val="00BF39D6"/>
    <w:rsid w:val="00C848EC"/>
    <w:rsid w:val="00CA6A37"/>
    <w:rsid w:val="00CC00C2"/>
    <w:rsid w:val="00CE3715"/>
    <w:rsid w:val="00D03ED6"/>
    <w:rsid w:val="00D05585"/>
    <w:rsid w:val="00D23983"/>
    <w:rsid w:val="00D73FBC"/>
    <w:rsid w:val="00D83CA6"/>
    <w:rsid w:val="00DB0004"/>
    <w:rsid w:val="00DC1F10"/>
    <w:rsid w:val="00DE07CC"/>
    <w:rsid w:val="00DE1EA7"/>
    <w:rsid w:val="00DF10F4"/>
    <w:rsid w:val="00DF30E7"/>
    <w:rsid w:val="00E023FD"/>
    <w:rsid w:val="00E0380F"/>
    <w:rsid w:val="00E40AF4"/>
    <w:rsid w:val="00E90A31"/>
    <w:rsid w:val="00F01863"/>
    <w:rsid w:val="00F259FD"/>
    <w:rsid w:val="00F32B6E"/>
    <w:rsid w:val="00F74608"/>
    <w:rsid w:val="00F80BD1"/>
    <w:rsid w:val="00FA4A45"/>
    <w:rsid w:val="00FB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FE00"/>
  <w15:chartTrackingRefBased/>
  <w15:docId w15:val="{43AF1E33-87DB-41E4-9C3D-6DB467C1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863"/>
    <w:rPr>
      <w:rFonts w:asciiTheme="minorHAnsi" w:hAnsiTheme="min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C848EC"/>
    <w:pPr>
      <w:keepNext/>
      <w:keepLines/>
      <w:numPr>
        <w:numId w:val="4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0" w:color="auto" w:fill="auto"/>
      <w:spacing w:before="120"/>
      <w:outlineLvl w:val="0"/>
    </w:pPr>
    <w:rPr>
      <w:rFonts w:eastAsiaTheme="majorEastAsia" w:cstheme="majorBidi"/>
      <w:b/>
      <w:color w:val="2F5496" w:themeColor="accent1" w:themeShade="BF"/>
      <w:sz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848EC"/>
    <w:pPr>
      <w:keepNext/>
      <w:keepLines/>
      <w:numPr>
        <w:ilvl w:val="1"/>
        <w:numId w:val="40"/>
      </w:numPr>
      <w:pBdr>
        <w:bottom w:val="single" w:sz="4" w:space="1" w:color="4472C4" w:themeColor="accent1"/>
      </w:pBdr>
      <w:spacing w:before="60"/>
      <w:outlineLvl w:val="1"/>
    </w:pPr>
    <w:rPr>
      <w:rFonts w:eastAsiaTheme="majorEastAsia" w:cstheme="majorBidi"/>
      <w:b/>
      <w:smallCaps/>
      <w:color w:val="2F5496" w:themeColor="accent1" w:themeShade="BF"/>
      <w:sz w:val="24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C848EC"/>
    <w:pPr>
      <w:keepNext/>
      <w:keepLines/>
      <w:numPr>
        <w:ilvl w:val="2"/>
        <w:numId w:val="1"/>
      </w:numPr>
      <w:spacing w:before="60"/>
      <w:outlineLvl w:val="2"/>
    </w:pPr>
    <w:rPr>
      <w:rFonts w:eastAsiaTheme="majorEastAsia" w:cstheme="majorBidi"/>
      <w:b/>
      <w:i/>
      <w:color w:val="2F5496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848EC"/>
    <w:pPr>
      <w:keepNext/>
      <w:keepLines/>
      <w:numPr>
        <w:ilvl w:val="3"/>
        <w:numId w:val="40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48EC"/>
    <w:pPr>
      <w:keepNext/>
      <w:keepLines/>
      <w:numPr>
        <w:ilvl w:val="4"/>
        <w:numId w:val="40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48EC"/>
    <w:pPr>
      <w:keepNext/>
      <w:keepLines/>
      <w:numPr>
        <w:ilvl w:val="5"/>
        <w:numId w:val="40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48EC"/>
    <w:pPr>
      <w:keepNext/>
      <w:keepLines/>
      <w:numPr>
        <w:ilvl w:val="6"/>
        <w:numId w:val="40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48EC"/>
    <w:pPr>
      <w:keepNext/>
      <w:keepLines/>
      <w:numPr>
        <w:ilvl w:val="7"/>
        <w:numId w:val="40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48EC"/>
    <w:pPr>
      <w:keepNext/>
      <w:keepLines/>
      <w:numPr>
        <w:ilvl w:val="8"/>
        <w:numId w:val="40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sid w:val="00BF39D6"/>
    <w:rPr>
      <w:i/>
      <w:iCs/>
      <w:color w:val="2F5496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BF39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39D6"/>
    <w:rPr>
      <w:rFonts w:asciiTheme="minorHAnsi" w:hAnsiTheme="minorHAns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3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39D6"/>
    <w:rPr>
      <w:rFonts w:asciiTheme="minorHAnsi" w:hAnsiTheme="minorHAnsi"/>
      <w:i/>
      <w:iCs/>
      <w:color w:val="2F5496" w:themeColor="accent1" w:themeShade="BF"/>
    </w:rPr>
  </w:style>
  <w:style w:type="paragraph" w:styleId="Corpsdetexte">
    <w:name w:val="Body Text"/>
    <w:basedOn w:val="Normal"/>
    <w:link w:val="CorpsdetexteCar"/>
    <w:uiPriority w:val="1"/>
    <w:qFormat/>
    <w:rsid w:val="00997343"/>
    <w:pPr>
      <w:contextualSpacing/>
    </w:pPr>
    <w:rPr>
      <w:rFonts w:cstheme="minorBidi"/>
      <w:kern w:val="0"/>
      <w:sz w:val="24"/>
      <w:szCs w:val="24"/>
      <w:lang w:val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997343"/>
    <w:rPr>
      <w:rFonts w:asciiTheme="minorHAnsi" w:hAnsiTheme="minorHAnsi" w:cstheme="minorBidi"/>
      <w:kern w:val="0"/>
      <w:sz w:val="24"/>
      <w:szCs w:val="24"/>
      <w:lang w:val="en-US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BF39D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F39D6"/>
    <w:rPr>
      <w:rFonts w:asciiTheme="minorHAnsi" w:hAnsiTheme="minorHAnsi"/>
    </w:rPr>
  </w:style>
  <w:style w:type="paragraph" w:customStyle="1" w:styleId="FirstParagraph">
    <w:name w:val="First Paragraph"/>
    <w:basedOn w:val="Corpsdetexte"/>
    <w:next w:val="Corpsdetexte"/>
    <w:autoRedefine/>
    <w:qFormat/>
    <w:rsid w:val="00BF39D6"/>
    <w:pPr>
      <w:spacing w:after="120"/>
    </w:pPr>
    <w:rPr>
      <w:b/>
      <w:bCs/>
      <w:lang w:val="fr-FR"/>
    </w:rPr>
  </w:style>
  <w:style w:type="table" w:styleId="Grilledutableau">
    <w:name w:val="Table Grid"/>
    <w:basedOn w:val="TableauNormal"/>
    <w:rsid w:val="00BF39D6"/>
    <w:rPr>
      <w:rFonts w:asciiTheme="minorHAnsi" w:hAnsiTheme="minorHAnsi" w:cstheme="minorBidi"/>
      <w:kern w:val="0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1"/>
    <w:qFormat/>
    <w:rsid w:val="00BF39D6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BF39D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F39D6"/>
    <w:rPr>
      <w:rFonts w:asciiTheme="minorHAnsi" w:hAnsiTheme="minorHAnsi"/>
    </w:rPr>
  </w:style>
  <w:style w:type="character" w:styleId="Rfrenceintense">
    <w:name w:val="Intense Reference"/>
    <w:basedOn w:val="Policepardfaut"/>
    <w:uiPriority w:val="32"/>
    <w:qFormat/>
    <w:rsid w:val="00BF39D6"/>
    <w:rPr>
      <w:b/>
      <w:bCs/>
      <w:smallCaps/>
      <w:color w:val="2F5496" w:themeColor="accent1" w:themeShade="BF"/>
      <w:spacing w:val="5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39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39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BF39D6"/>
    <w:pPr>
      <w:widowControl w:val="0"/>
    </w:pPr>
    <w:rPr>
      <w:rFonts w:asciiTheme="minorHAnsi" w:hAnsiTheme="minorHAnsi" w:cstheme="minorBidi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F39D6"/>
    <w:pPr>
      <w:widowControl w:val="0"/>
    </w:pPr>
    <w:rPr>
      <w:rFonts w:cstheme="minorBidi"/>
      <w:kern w:val="0"/>
      <w:lang w:val="en-US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052613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2613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C848EC"/>
    <w:rPr>
      <w:rFonts w:asciiTheme="minorHAnsi" w:eastAsiaTheme="majorEastAsia" w:hAnsiTheme="minorHAnsi" w:cstheme="majorBidi"/>
      <w:b/>
      <w:color w:val="2F5496" w:themeColor="accent1" w:themeShade="BF"/>
      <w:sz w:val="28"/>
      <w:shd w:val="pct10" w:color="auto" w:fill="auto"/>
    </w:rPr>
  </w:style>
  <w:style w:type="character" w:customStyle="1" w:styleId="Titre2Car">
    <w:name w:val="Titre 2 Car"/>
    <w:basedOn w:val="Policepardfaut"/>
    <w:link w:val="Titre2"/>
    <w:uiPriority w:val="9"/>
    <w:rsid w:val="00C848EC"/>
    <w:rPr>
      <w:rFonts w:asciiTheme="minorHAnsi" w:eastAsiaTheme="majorEastAsia" w:hAnsiTheme="minorHAnsi" w:cstheme="majorBidi"/>
      <w:b/>
      <w:smallCaps/>
      <w:color w:val="2F5496" w:themeColor="accent1" w:themeShade="BF"/>
      <w:sz w:val="24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848EC"/>
    <w:rPr>
      <w:rFonts w:asciiTheme="minorHAnsi" w:eastAsiaTheme="majorEastAsia" w:hAnsiTheme="minorHAnsi" w:cstheme="majorBidi"/>
      <w:b/>
      <w:i/>
      <w:color w:val="2F5496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F39D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39D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39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39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39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39D6"/>
    <w:rPr>
      <w:rFonts w:asciiTheme="minorHAnsi" w:eastAsiaTheme="majorEastAsia" w:hAnsiTheme="minorHAnsi" w:cstheme="majorBidi"/>
      <w:color w:val="272727" w:themeColor="text1" w:themeTint="D8"/>
    </w:rPr>
  </w:style>
  <w:style w:type="character" w:styleId="Lienhypertexte">
    <w:name w:val="Hyperlink"/>
    <w:basedOn w:val="Policepardfaut"/>
    <w:uiPriority w:val="99"/>
    <w:unhideWhenUsed/>
    <w:rsid w:val="00926D7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6D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0E12"/>
    <w:rPr>
      <w:rFonts w:ascii="Times New Roman" w:hAnsi="Times New Roman" w:cs="Times New Roman"/>
      <w:sz w:val="24"/>
      <w:szCs w:val="24"/>
    </w:rPr>
  </w:style>
  <w:style w:type="table" w:styleId="TableauGrille1Clair">
    <w:name w:val="Grid Table 1 Light"/>
    <w:basedOn w:val="TableauNormal"/>
    <w:uiPriority w:val="46"/>
    <w:rsid w:val="008B4E9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b\Documents\Mod&#232;les%20Office%20personnalis&#233;s\modele%20doc%20structur&#233;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 doc structuré.dotx</Template>
  <TotalTime>56</TotalTime>
  <Pages>1</Pages>
  <Words>354</Words>
  <Characters>2020</Characters>
  <Application>Microsoft Office Word</Application>
  <DocSecurity>0</DocSecurity>
  <Lines>43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</dc:creator>
  <cp:keywords/>
  <dc:description/>
  <cp:lastModifiedBy>Fabien DUPONT</cp:lastModifiedBy>
  <cp:revision>2</cp:revision>
  <dcterms:created xsi:type="dcterms:W3CDTF">2026-06-21T08:05:00Z</dcterms:created>
  <dcterms:modified xsi:type="dcterms:W3CDTF">2026-06-21T09:41:00Z</dcterms:modified>
</cp:coreProperties>
</file>